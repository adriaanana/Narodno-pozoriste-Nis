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4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xmlns:wp14="http://schemas.microsoft.com/office/word/2010/wordml" w:rsidRPr="006F61C6" w:rsidR="002343C5" w:rsidP="02D9F09F" w:rsidRDefault="002343C5" w14:paraId="672A6659" wp14:textId="77777777">
      <w:pPr>
        <w:pStyle w:val="Teloteksta"/>
        <w:ind w:left="2160"/>
        <w:jc w:val="right"/>
        <w:rPr>
          <w:lang w:val="sr-Latn-CS"/>
        </w:rPr>
      </w:pPr>
    </w:p>
    <w:p xmlns:wp14="http://schemas.microsoft.com/office/word/2010/wordml" w:rsidR="006D0694" w:rsidP="02D9F09F" w:rsidRDefault="006D0694" w14:paraId="0A37501D" wp14:textId="6AA2D9BF">
      <w:pPr>
        <w:pStyle w:val="Naslov"/>
        <w:tabs>
          <w:tab w:val="left" w:pos="2970"/>
          <w:tab w:val="left" w:pos="3060"/>
        </w:tabs>
        <w:ind w:left="1440"/>
        <w:jc w:val="right"/>
        <w:rPr>
          <w:lang w:val="sr-Latn-CS"/>
        </w:rPr>
      </w:pPr>
      <w:r w:rsidRPr="02D9F09F" w:rsidR="0BBFAC62">
        <w:rPr>
          <w:lang w:val="sr-Latn-CS"/>
        </w:rPr>
        <w:t>Naro</w:t>
      </w:r>
      <w:r w:rsidRPr="02D9F09F" w:rsidR="0BBFAC62">
        <w:rPr>
          <w:lang w:val="sr-Latn-CS"/>
        </w:rPr>
        <w:t>dno pozorište Niš</w:t>
      </w:r>
    </w:p>
    <w:p w:rsidR="4D0F2A2B" w:rsidP="02D9F09F" w:rsidRDefault="4D0F2A2B" w14:paraId="71A3700E" w14:textId="6F84152F">
      <w:pPr>
        <w:pStyle w:val="Normal"/>
        <w:tabs>
          <w:tab w:val="left" w:leader="none" w:pos="2970"/>
          <w:tab w:val="left" w:leader="none" w:pos="3060"/>
        </w:tabs>
        <w:ind w:left="1440"/>
        <w:jc w:val="right"/>
        <w:rPr>
          <w:lang w:val="sr-Latn-CS"/>
        </w:rPr>
      </w:pPr>
      <w:r w:rsidRPr="02D9F09F" w:rsidR="42D20103">
        <w:rPr>
          <w:b w:val="1"/>
          <w:bCs w:val="1"/>
          <w:sz w:val="36"/>
          <w:szCs w:val="36"/>
          <w:lang w:val="sr-Latn-CS"/>
        </w:rPr>
        <w:t xml:space="preserve">    </w:t>
      </w:r>
      <w:r>
        <w:tab/>
      </w:r>
      <w:r>
        <w:tab/>
      </w:r>
      <w:r>
        <w:tab/>
      </w:r>
      <w:r w:rsidRPr="02D9F09F" w:rsidR="6E02EB82">
        <w:rPr>
          <w:b w:val="1"/>
          <w:bCs w:val="1"/>
          <w:sz w:val="36"/>
          <w:szCs w:val="36"/>
          <w:lang w:val="sr-Latn-CS"/>
        </w:rPr>
        <w:t xml:space="preserve">    </w:t>
      </w:r>
      <w:r w:rsidRPr="02D9F09F" w:rsidR="32C83328">
        <w:rPr>
          <w:b w:val="1"/>
          <w:bCs w:val="1"/>
          <w:sz w:val="36"/>
          <w:szCs w:val="36"/>
          <w:lang w:val="sr-Latn-CS"/>
        </w:rPr>
        <w:t>P</w:t>
      </w:r>
      <w:r w:rsidRPr="02D9F09F" w:rsidR="4D0F2A2B">
        <w:rPr>
          <w:b w:val="1"/>
          <w:bCs w:val="1"/>
          <w:sz w:val="36"/>
          <w:szCs w:val="36"/>
          <w:lang w:val="sr-Latn-CS"/>
        </w:rPr>
        <w:t xml:space="preserve">ortal </w:t>
      </w:r>
      <w:r w:rsidRPr="02D9F09F" w:rsidR="28C1D506">
        <w:rPr>
          <w:b w:val="1"/>
          <w:bCs w:val="1"/>
          <w:sz w:val="36"/>
          <w:szCs w:val="36"/>
          <w:lang w:val="sr-Latn-CS"/>
        </w:rPr>
        <w:t>N</w:t>
      </w:r>
      <w:r w:rsidRPr="02D9F09F" w:rsidR="4D0F2A2B">
        <w:rPr>
          <w:b w:val="1"/>
          <w:bCs w:val="1"/>
          <w:sz w:val="36"/>
          <w:szCs w:val="36"/>
          <w:lang w:val="sr-Latn-CS"/>
        </w:rPr>
        <w:t>arodnog pozorišta u Nišu</w:t>
      </w:r>
      <w:r w:rsidRPr="02D9F09F" w:rsidR="4D0F2A2B">
        <w:rPr>
          <w:b w:val="1"/>
          <w:bCs w:val="1"/>
          <w:sz w:val="28"/>
          <w:szCs w:val="28"/>
          <w:lang w:val="sr-Latn-CS"/>
        </w:rPr>
        <w:t xml:space="preserve"> </w:t>
      </w:r>
    </w:p>
    <w:p w:rsidR="2BD6D4AF" w:rsidP="02D9F09F" w:rsidRDefault="2BD6D4AF" w14:paraId="3B5A2C07" w14:textId="72EB5246">
      <w:pPr>
        <w:pStyle w:val="Normal"/>
        <w:tabs>
          <w:tab w:val="left" w:leader="none" w:pos="2970"/>
          <w:tab w:val="left" w:leader="none" w:pos="3060"/>
        </w:tabs>
        <w:ind w:left="1440"/>
        <w:jc w:val="right"/>
        <w:rPr>
          <w:lang w:val="sr-Latn-CS"/>
        </w:rPr>
      </w:pPr>
    </w:p>
    <w:p xmlns:wp14="http://schemas.microsoft.com/office/word/2010/wordml" w:rsidRPr="006F61C6" w:rsidR="002343C5" w:rsidP="02D9F09F" w:rsidRDefault="008E29EF" w14:paraId="6AB5723D" wp14:textId="77777777">
      <w:pPr>
        <w:pStyle w:val="Naslov"/>
        <w:tabs>
          <w:tab w:val="left" w:pos="2970"/>
          <w:tab w:val="left" w:pos="3060"/>
        </w:tabs>
        <w:ind w:left="1440"/>
        <w:jc w:val="right"/>
        <w:rPr>
          <w:lang w:val="sr-Latn-CS"/>
        </w:rPr>
      </w:pPr>
      <w:r w:rsidRPr="02D9F09F" w:rsidR="008E29EF">
        <w:rPr>
          <w:lang w:val="sr-Latn-CS"/>
        </w:rPr>
        <w:t xml:space="preserve">Predlog </w:t>
      </w:r>
      <w:r w:rsidRPr="02D9F09F" w:rsidR="006F61C6">
        <w:rPr>
          <w:lang w:val="sr-Latn-CS"/>
        </w:rPr>
        <w:t>projekta</w:t>
      </w:r>
    </w:p>
    <w:p xmlns:wp14="http://schemas.microsoft.com/office/word/2010/wordml" w:rsidRPr="006F61C6" w:rsidR="002343C5" w:rsidRDefault="002343C5" w14:paraId="5DAB6C7B" wp14:textId="77777777">
      <w:pPr>
        <w:pStyle w:val="Naslov"/>
        <w:tabs>
          <w:tab w:val="left" w:pos="2970"/>
          <w:tab w:val="left" w:pos="3060"/>
        </w:tabs>
        <w:jc w:val="right"/>
        <w:rPr>
          <w:lang w:val="sr-Latn-CS"/>
        </w:rPr>
      </w:pPr>
    </w:p>
    <w:p xmlns:wp14="http://schemas.microsoft.com/office/word/2010/wordml" w:rsidRPr="006F61C6" w:rsidR="002343C5" w:rsidRDefault="002343C5" w14:paraId="7E7B734B" wp14:textId="77777777">
      <w:pPr>
        <w:pStyle w:val="Naslov"/>
        <w:jc w:val="right"/>
        <w:rPr>
          <w:sz w:val="28"/>
          <w:lang w:val="sr-Latn-CS"/>
        </w:rPr>
      </w:pPr>
      <w:r w:rsidRPr="006F61C6">
        <w:rPr>
          <w:sz w:val="28"/>
          <w:lang w:val="sr-Latn-CS"/>
        </w:rPr>
        <w:t>Ver</w:t>
      </w:r>
      <w:r w:rsidRPr="006F61C6" w:rsidR="006F61C6">
        <w:rPr>
          <w:sz w:val="28"/>
          <w:lang w:val="sr-Latn-CS"/>
        </w:rPr>
        <w:t>zija</w:t>
      </w:r>
      <w:r w:rsidRPr="006F61C6">
        <w:rPr>
          <w:sz w:val="28"/>
          <w:lang w:val="sr-Latn-CS"/>
        </w:rPr>
        <w:t xml:space="preserve"> </w:t>
      </w:r>
      <w:r w:rsidRPr="006F61C6" w:rsidR="006F61C6">
        <w:rPr>
          <w:sz w:val="28"/>
          <w:lang w:val="sr-Latn-CS"/>
        </w:rPr>
        <w:t>1</w:t>
      </w:r>
      <w:r w:rsidRPr="006F61C6">
        <w:rPr>
          <w:sz w:val="28"/>
          <w:lang w:val="sr-Latn-CS"/>
        </w:rPr>
        <w:t>.0</w:t>
      </w:r>
    </w:p>
    <w:p xmlns:wp14="http://schemas.microsoft.com/office/word/2010/wordml" w:rsidRPr="006F61C6" w:rsidR="002343C5" w:rsidRDefault="002343C5" w14:paraId="02EB378F" wp14:textId="77777777">
      <w:pPr>
        <w:rPr>
          <w:lang w:val="sr-Latn-CS"/>
        </w:rPr>
        <w:sectPr w:rsidRPr="006F61C6" w:rsidR="002343C5">
          <w:headerReference w:type="default" r:id="rId7"/>
          <w:footerReference w:type="even" r:id="rId8"/>
          <w:pgSz w:w="12240" w:h="15840" w:orient="portrait" w:code="1"/>
          <w:pgMar w:top="1440" w:right="1440" w:bottom="1440" w:left="1440" w:header="708" w:footer="708" w:gutter="0"/>
          <w:cols w:space="708"/>
          <w:vAlign w:val="center"/>
          <w:footerReference w:type="default" r:id="Rb7d2f922dcdb4a1e"/>
        </w:sectPr>
      </w:pPr>
    </w:p>
    <w:p xmlns:wp14="http://schemas.microsoft.com/office/word/2010/wordml" w:rsidRPr="006F61C6" w:rsidR="002343C5" w:rsidRDefault="006F61C6" w14:paraId="023F6467" wp14:textId="77777777">
      <w:pPr>
        <w:pStyle w:val="Naslov"/>
        <w:rPr>
          <w:lang w:val="sr-Latn-CS"/>
        </w:rPr>
      </w:pPr>
      <w:r w:rsidRPr="006F61C6">
        <w:rPr>
          <w:lang w:val="sr-Latn-CS"/>
        </w:rPr>
        <w:t>Pregled izmena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xmlns:wp14="http://schemas.microsoft.com/office/word/2010/wordml" w:rsidRPr="006F61C6" w:rsidR="002343C5" w:rsidTr="2BD6D4AF" w14:paraId="29D06CEC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6F61C6" w:rsidR="002343C5" w:rsidRDefault="006F61C6" w14:paraId="746F1487" wp14:textId="77777777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Datum</w:t>
            </w:r>
          </w:p>
        </w:tc>
        <w:tc>
          <w:tcPr>
            <w:tcW w:w="1152" w:type="dxa"/>
            <w:tcMar/>
          </w:tcPr>
          <w:p w:rsidRPr="006F61C6" w:rsidR="002343C5" w:rsidRDefault="006F61C6" w14:paraId="3102AD42" wp14:textId="77777777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Verzija</w:t>
            </w:r>
          </w:p>
        </w:tc>
        <w:tc>
          <w:tcPr>
            <w:tcW w:w="3744" w:type="dxa"/>
            <w:tcMar/>
          </w:tcPr>
          <w:p w:rsidRPr="006F61C6" w:rsidR="002343C5" w:rsidRDefault="006F61C6" w14:paraId="702199EA" wp14:textId="77777777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Opis</w:t>
            </w:r>
          </w:p>
        </w:tc>
        <w:tc>
          <w:tcPr>
            <w:tcW w:w="2304" w:type="dxa"/>
            <w:tcMar/>
          </w:tcPr>
          <w:p w:rsidRPr="006F61C6" w:rsidR="002343C5" w:rsidRDefault="006F61C6" w14:paraId="4C320DDC" wp14:textId="77777777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Autor</w:t>
            </w:r>
          </w:p>
        </w:tc>
      </w:tr>
      <w:tr xmlns:wp14="http://schemas.microsoft.com/office/word/2010/wordml" w:rsidRPr="006F61C6" w:rsidR="002343C5" w:rsidTr="2BD6D4AF" w14:paraId="6CAC0D92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6F61C6" w:rsidR="002343C5" w:rsidRDefault="008E29EF" w14:paraId="16F4BCE8" wp14:textId="2DF99A07">
            <w:pPr>
              <w:pStyle w:val="Tabletext"/>
              <w:rPr>
                <w:lang w:val="sr-Latn-CS"/>
              </w:rPr>
            </w:pPr>
            <w:r w:rsidRPr="2BD6D4AF" w:rsidR="008E29EF">
              <w:rPr>
                <w:lang w:val="sr-Latn-CS"/>
              </w:rPr>
              <w:t>0</w:t>
            </w:r>
            <w:r w:rsidRPr="2BD6D4AF" w:rsidR="395537A4">
              <w:rPr>
                <w:lang w:val="sr-Latn-CS"/>
              </w:rPr>
              <w:t>4</w:t>
            </w:r>
            <w:r w:rsidRPr="2BD6D4AF" w:rsidR="006F61C6">
              <w:rPr>
                <w:lang w:val="sr-Latn-CS"/>
              </w:rPr>
              <w:t>.03.20</w:t>
            </w:r>
            <w:r w:rsidRPr="2BD6D4AF" w:rsidR="42FF08C6">
              <w:rPr>
                <w:lang w:val="sr-Latn-CS"/>
              </w:rPr>
              <w:t>23</w:t>
            </w:r>
            <w:r w:rsidRPr="2BD6D4AF" w:rsidR="006F61C6">
              <w:rPr>
                <w:lang w:val="sr-Latn-CS"/>
              </w:rPr>
              <w:t>.</w:t>
            </w:r>
          </w:p>
        </w:tc>
        <w:tc>
          <w:tcPr>
            <w:tcW w:w="1152" w:type="dxa"/>
            <w:tcMar/>
          </w:tcPr>
          <w:p w:rsidRPr="006F61C6" w:rsidR="002343C5" w:rsidRDefault="002343C5" w14:paraId="4B3AA50C" wp14:textId="77777777">
            <w:pPr>
              <w:pStyle w:val="Tabletext"/>
              <w:rPr>
                <w:lang w:val="sr-Latn-CS"/>
              </w:rPr>
            </w:pPr>
            <w:r w:rsidRPr="006F61C6">
              <w:rPr>
                <w:lang w:val="sr-Latn-CS"/>
              </w:rPr>
              <w:t>1.0</w:t>
            </w:r>
          </w:p>
        </w:tc>
        <w:tc>
          <w:tcPr>
            <w:tcW w:w="3744" w:type="dxa"/>
            <w:tcMar/>
          </w:tcPr>
          <w:p w:rsidRPr="006F61C6" w:rsidR="002343C5" w:rsidRDefault="006F61C6" w14:paraId="637F0B55" wp14:textId="77777777">
            <w:pPr>
              <w:pStyle w:val="Tabletext"/>
              <w:rPr>
                <w:lang w:val="sr-Latn-CS"/>
              </w:rPr>
            </w:pPr>
            <w:r w:rsidRPr="006F61C6">
              <w:rPr>
                <w:lang w:val="sr-Latn-CS"/>
              </w:rPr>
              <w:t>Inicijalna verzija</w:t>
            </w:r>
          </w:p>
        </w:tc>
        <w:tc>
          <w:tcPr>
            <w:tcW w:w="2304" w:type="dxa"/>
            <w:tcMar/>
          </w:tcPr>
          <w:p w:rsidRPr="006F61C6" w:rsidR="002343C5" w:rsidRDefault="00210E17" w14:paraId="52F5AC35" wp14:textId="31ECECE9">
            <w:pPr>
              <w:pStyle w:val="Tabletext"/>
              <w:rPr>
                <w:lang w:val="sr-Latn-CS"/>
              </w:rPr>
            </w:pPr>
            <w:r w:rsidRPr="2BD6D4AF" w:rsidR="166F5120">
              <w:rPr>
                <w:lang w:val="sr-Latn-CS"/>
              </w:rPr>
              <w:t>Milan</w:t>
            </w:r>
            <w:r w:rsidRPr="2BD6D4AF" w:rsidR="1EAC31E8">
              <w:rPr>
                <w:lang w:val="sr-Latn-CS"/>
              </w:rPr>
              <w:t xml:space="preserve"> Milošević</w:t>
            </w:r>
          </w:p>
        </w:tc>
      </w:tr>
      <w:tr xmlns:wp14="http://schemas.microsoft.com/office/word/2010/wordml" w:rsidRPr="006F61C6" w:rsidR="002343C5" w:rsidTr="2BD6D4AF" w14:paraId="6A05A809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6F61C6" w:rsidR="002343C5" w:rsidRDefault="002343C5" w14:paraId="5A39BBE3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  <w:tcMar/>
          </w:tcPr>
          <w:p w:rsidRPr="006F61C6" w:rsidR="002343C5" w:rsidRDefault="002343C5" w14:paraId="41C8F396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  <w:tcMar/>
          </w:tcPr>
          <w:p w:rsidRPr="006F61C6" w:rsidR="002343C5" w:rsidRDefault="002343C5" w14:paraId="72A3D3EC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  <w:tcMar/>
          </w:tcPr>
          <w:p w:rsidRPr="006F61C6" w:rsidR="002343C5" w:rsidRDefault="002343C5" w14:paraId="0D0B940D" wp14:textId="77777777">
            <w:pPr>
              <w:pStyle w:val="Tabletext"/>
              <w:rPr>
                <w:lang w:val="sr-Latn-CS"/>
              </w:rPr>
            </w:pPr>
          </w:p>
        </w:tc>
      </w:tr>
      <w:tr xmlns:wp14="http://schemas.microsoft.com/office/word/2010/wordml" w:rsidRPr="006F61C6" w:rsidR="002343C5" w:rsidTr="2BD6D4AF" w14:paraId="0E27B00A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6F61C6" w:rsidR="002343C5" w:rsidRDefault="002343C5" w14:paraId="60061E4C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  <w:tcMar/>
          </w:tcPr>
          <w:p w:rsidRPr="006F61C6" w:rsidR="002343C5" w:rsidRDefault="002343C5" w14:paraId="44EAFD9C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  <w:tcMar/>
          </w:tcPr>
          <w:p w:rsidRPr="006F61C6" w:rsidR="002343C5" w:rsidRDefault="002343C5" w14:paraId="4B94D5A5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  <w:tcMar/>
          </w:tcPr>
          <w:p w:rsidRPr="006F61C6" w:rsidR="002343C5" w:rsidRDefault="002343C5" w14:paraId="3DEEC669" wp14:textId="77777777">
            <w:pPr>
              <w:pStyle w:val="Tabletext"/>
              <w:rPr>
                <w:lang w:val="sr-Latn-CS"/>
              </w:rPr>
            </w:pPr>
          </w:p>
        </w:tc>
      </w:tr>
      <w:tr xmlns:wp14="http://schemas.microsoft.com/office/word/2010/wordml" w:rsidRPr="006F61C6" w:rsidR="002343C5" w:rsidTr="2BD6D4AF" w14:paraId="3656B9AB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6F61C6" w:rsidR="002343C5" w:rsidRDefault="002343C5" w14:paraId="45FB0818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  <w:tcMar/>
          </w:tcPr>
          <w:p w:rsidRPr="006F61C6" w:rsidR="002343C5" w:rsidRDefault="002343C5" w14:paraId="049F31CB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  <w:tcMar/>
          </w:tcPr>
          <w:p w:rsidRPr="006F61C6" w:rsidR="002343C5" w:rsidRDefault="002343C5" w14:paraId="53128261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  <w:tcMar/>
          </w:tcPr>
          <w:p w:rsidRPr="006F61C6" w:rsidR="002343C5" w:rsidRDefault="002343C5" w14:paraId="62486C05" wp14:textId="77777777">
            <w:pPr>
              <w:pStyle w:val="Tabletext"/>
              <w:rPr>
                <w:lang w:val="sr-Latn-CS"/>
              </w:rPr>
            </w:pPr>
          </w:p>
        </w:tc>
      </w:tr>
    </w:tbl>
    <w:p xmlns:wp14="http://schemas.microsoft.com/office/word/2010/wordml" w:rsidRPr="006F61C6" w:rsidR="002343C5" w:rsidRDefault="002343C5" w14:paraId="4101652C" wp14:textId="77777777">
      <w:pPr>
        <w:rPr>
          <w:lang w:val="sr-Latn-CS"/>
        </w:rPr>
      </w:pPr>
    </w:p>
    <w:p xmlns:wp14="http://schemas.microsoft.com/office/word/2010/wordml" w:rsidRPr="006F61C6" w:rsidR="002343C5" w:rsidRDefault="002343C5" w14:paraId="414DD773" wp14:textId="77777777">
      <w:pPr>
        <w:pStyle w:val="Naslov"/>
        <w:rPr>
          <w:lang w:val="sr-Latn-CS"/>
        </w:rPr>
      </w:pPr>
      <w:r w:rsidRPr="006F61C6">
        <w:rPr>
          <w:lang w:val="sr-Latn-CS"/>
        </w:rPr>
        <w:br w:type="page"/>
      </w:r>
      <w:r w:rsidRPr="006F61C6" w:rsidR="006F61C6">
        <w:rPr>
          <w:lang w:val="sr-Latn-CS"/>
        </w:rPr>
        <w:t>Sadržaj</w:t>
      </w:r>
    </w:p>
    <w:p xmlns:wp14="http://schemas.microsoft.com/office/word/2010/wordml" w:rsidRPr="00AE7AE3" w:rsidR="00A70277" w:rsidRDefault="002343C5" w14:paraId="74532248" wp14:textId="77777777">
      <w:pPr>
        <w:pStyle w:val="SADRAJ1"/>
        <w:tabs>
          <w:tab w:val="left" w:pos="432"/>
        </w:tabs>
        <w:rPr>
          <w:rFonts w:ascii="Calibri" w:hAnsi="Calibri"/>
          <w:noProof/>
          <w:sz w:val="22"/>
          <w:szCs w:val="22"/>
          <w:lang w:eastAsia="en-US"/>
        </w:rPr>
      </w:pPr>
      <w:r w:rsidRPr="006F61C6">
        <w:rPr>
          <w:lang w:val="sr-Latn-CS"/>
        </w:rPr>
        <w:fldChar w:fldCharType="begin"/>
      </w:r>
      <w:r w:rsidRPr="006F61C6">
        <w:rPr>
          <w:lang w:val="sr-Latn-CS"/>
        </w:rPr>
        <w:instrText xml:space="preserve"> TOC \o "1-3" </w:instrText>
      </w:r>
      <w:r w:rsidRPr="006F61C6">
        <w:rPr>
          <w:lang w:val="sr-Latn-CS"/>
        </w:rPr>
        <w:fldChar w:fldCharType="separate"/>
      </w:r>
      <w:r w:rsidRPr="002E44F0" w:rsidR="00A70277">
        <w:rPr>
          <w:noProof/>
          <w:lang w:val="sr-Latn-CS"/>
        </w:rPr>
        <w:t>1.</w:t>
      </w:r>
      <w:r w:rsidRPr="00AE7AE3" w:rsidR="00A70277">
        <w:rPr>
          <w:rFonts w:ascii="Calibri" w:hAnsi="Calibri"/>
          <w:noProof/>
          <w:sz w:val="22"/>
          <w:szCs w:val="22"/>
          <w:lang w:eastAsia="en-US"/>
        </w:rPr>
        <w:tab/>
      </w:r>
      <w:r w:rsidRPr="002E44F0" w:rsidR="00A70277">
        <w:rPr>
          <w:noProof/>
          <w:lang w:val="sr-Latn-CS"/>
        </w:rPr>
        <w:t>Cilj dokumenta</w:t>
      </w:r>
      <w:r w:rsidR="00A70277">
        <w:rPr>
          <w:noProof/>
        </w:rPr>
        <w:tab/>
      </w:r>
      <w:r w:rsidR="00A70277">
        <w:rPr>
          <w:noProof/>
        </w:rPr>
        <w:fldChar w:fldCharType="begin"/>
      </w:r>
      <w:r w:rsidR="00A70277">
        <w:rPr>
          <w:noProof/>
        </w:rPr>
        <w:instrText xml:space="preserve"> PAGEREF _Toc507815234 \h </w:instrText>
      </w:r>
      <w:r w:rsidR="00A70277">
        <w:rPr>
          <w:noProof/>
        </w:rPr>
      </w:r>
      <w:r w:rsidR="00A70277">
        <w:rPr>
          <w:noProof/>
        </w:rPr>
        <w:fldChar w:fldCharType="separate"/>
      </w:r>
      <w:r w:rsidR="00A70277">
        <w:rPr>
          <w:noProof/>
        </w:rPr>
        <w:t>4</w:t>
      </w:r>
      <w:r w:rsidR="00A70277">
        <w:rPr>
          <w:noProof/>
        </w:rPr>
        <w:fldChar w:fldCharType="end"/>
      </w:r>
    </w:p>
    <w:p xmlns:wp14="http://schemas.microsoft.com/office/word/2010/wordml" w:rsidRPr="00AE7AE3" w:rsidR="00A70277" w:rsidRDefault="00A70277" w14:paraId="7D8A485A" wp14:textId="77777777">
      <w:pPr>
        <w:pStyle w:val="SADRAJ1"/>
        <w:tabs>
          <w:tab w:val="left" w:pos="432"/>
        </w:tabs>
        <w:rPr>
          <w:rFonts w:ascii="Calibri" w:hAnsi="Calibri"/>
          <w:noProof/>
          <w:sz w:val="22"/>
          <w:szCs w:val="22"/>
          <w:lang w:eastAsia="en-US"/>
        </w:rPr>
      </w:pPr>
      <w:r w:rsidRPr="002E44F0">
        <w:rPr>
          <w:noProof/>
          <w:lang w:val="sr-Latn-CS"/>
        </w:rPr>
        <w:t>2.</w:t>
      </w:r>
      <w:r w:rsidRPr="00AE7AE3">
        <w:rPr>
          <w:rFonts w:ascii="Calibri" w:hAnsi="Calibri"/>
          <w:noProof/>
          <w:sz w:val="22"/>
          <w:szCs w:val="22"/>
          <w:lang w:eastAsia="en-US"/>
        </w:rPr>
        <w:tab/>
      </w:r>
      <w:r w:rsidRPr="002E44F0">
        <w:rPr>
          <w:noProof/>
          <w:lang w:val="sr-Latn-CS"/>
        </w:rPr>
        <w:t>Opseg dokumenta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_Toc507815235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xmlns:wp14="http://schemas.microsoft.com/office/word/2010/wordml" w:rsidRPr="00AE7AE3" w:rsidR="00A70277" w:rsidRDefault="00A70277" w14:paraId="7009486B" wp14:textId="77777777">
      <w:pPr>
        <w:pStyle w:val="SADRAJ1"/>
        <w:tabs>
          <w:tab w:val="left" w:pos="432"/>
        </w:tabs>
        <w:rPr>
          <w:rFonts w:ascii="Calibri" w:hAnsi="Calibri"/>
          <w:noProof/>
          <w:sz w:val="22"/>
          <w:szCs w:val="22"/>
          <w:lang w:eastAsia="en-US"/>
        </w:rPr>
      </w:pPr>
      <w:r w:rsidRPr="002E44F0">
        <w:rPr>
          <w:noProof/>
          <w:lang w:val="sr-Latn-CS"/>
        </w:rPr>
        <w:t>3.</w:t>
      </w:r>
      <w:r w:rsidRPr="00AE7AE3">
        <w:rPr>
          <w:rFonts w:ascii="Calibri" w:hAnsi="Calibri"/>
          <w:noProof/>
          <w:sz w:val="22"/>
          <w:szCs w:val="22"/>
          <w:lang w:eastAsia="en-US"/>
        </w:rPr>
        <w:tab/>
      </w:r>
      <w:r w:rsidRPr="002E44F0">
        <w:rPr>
          <w:noProof/>
          <w:lang w:val="sr-Latn-CS"/>
        </w:rPr>
        <w:t>Lična karta projekta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_Toc507815236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xmlns:wp14="http://schemas.microsoft.com/office/word/2010/wordml" w:rsidRPr="00AE7AE3" w:rsidR="00A70277" w:rsidRDefault="00A70277" w14:paraId="7DE9EAB8" wp14:textId="77777777">
      <w:pPr>
        <w:pStyle w:val="SADRAJ1"/>
        <w:tabs>
          <w:tab w:val="left" w:pos="432"/>
        </w:tabs>
        <w:rPr>
          <w:rFonts w:ascii="Calibri" w:hAnsi="Calibri"/>
          <w:noProof/>
          <w:sz w:val="22"/>
          <w:szCs w:val="22"/>
          <w:lang w:eastAsia="en-US"/>
        </w:rPr>
      </w:pPr>
      <w:r w:rsidRPr="002E44F0">
        <w:rPr>
          <w:noProof/>
          <w:lang w:val="sr-Latn-CS"/>
        </w:rPr>
        <w:t>4.</w:t>
      </w:r>
      <w:r w:rsidRPr="00AE7AE3">
        <w:rPr>
          <w:rFonts w:ascii="Calibri" w:hAnsi="Calibri"/>
          <w:noProof/>
          <w:sz w:val="22"/>
          <w:szCs w:val="22"/>
          <w:lang w:eastAsia="en-US"/>
        </w:rPr>
        <w:tab/>
      </w:r>
      <w:r w:rsidRPr="002E44F0">
        <w:rPr>
          <w:noProof/>
          <w:lang w:val="sr-Latn-CS"/>
        </w:rPr>
        <w:t>Tema i svrha projekta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_Toc507815237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xmlns:wp14="http://schemas.microsoft.com/office/word/2010/wordml" w:rsidRPr="00AE7AE3" w:rsidR="00A70277" w:rsidRDefault="00A70277" w14:paraId="7457FC04" wp14:textId="77777777">
      <w:pPr>
        <w:pStyle w:val="SADRAJ1"/>
        <w:tabs>
          <w:tab w:val="left" w:pos="432"/>
        </w:tabs>
        <w:rPr>
          <w:rFonts w:ascii="Calibri" w:hAnsi="Calibri"/>
          <w:noProof/>
          <w:sz w:val="22"/>
          <w:szCs w:val="22"/>
          <w:lang w:eastAsia="en-US"/>
        </w:rPr>
      </w:pPr>
      <w:r w:rsidRPr="002E44F0">
        <w:rPr>
          <w:noProof/>
          <w:lang w:val="sr-Latn-CS"/>
        </w:rPr>
        <w:t>5.</w:t>
      </w:r>
      <w:r w:rsidRPr="00AE7AE3">
        <w:rPr>
          <w:rFonts w:ascii="Calibri" w:hAnsi="Calibri"/>
          <w:noProof/>
          <w:sz w:val="22"/>
          <w:szCs w:val="22"/>
          <w:lang w:eastAsia="en-US"/>
        </w:rPr>
        <w:tab/>
      </w:r>
      <w:r w:rsidRPr="002E44F0">
        <w:rPr>
          <w:noProof/>
          <w:lang w:val="sr-Latn-CS"/>
        </w:rPr>
        <w:t>Opis projekta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_Toc507815238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xmlns:wp14="http://schemas.microsoft.com/office/word/2010/wordml" w:rsidRPr="00AE7AE3" w:rsidR="00A70277" w:rsidRDefault="00A70277" w14:paraId="18D45A84" wp14:textId="77777777">
      <w:pPr>
        <w:pStyle w:val="SADRAJ1"/>
        <w:tabs>
          <w:tab w:val="left" w:pos="432"/>
        </w:tabs>
        <w:rPr>
          <w:rFonts w:ascii="Calibri" w:hAnsi="Calibri"/>
          <w:noProof/>
          <w:sz w:val="22"/>
          <w:szCs w:val="22"/>
          <w:lang w:eastAsia="en-US"/>
        </w:rPr>
      </w:pPr>
      <w:r w:rsidRPr="002E44F0">
        <w:rPr>
          <w:noProof/>
          <w:lang w:val="sr-Latn-CS"/>
        </w:rPr>
        <w:t>6.</w:t>
      </w:r>
      <w:r w:rsidRPr="00AE7AE3">
        <w:rPr>
          <w:rFonts w:ascii="Calibri" w:hAnsi="Calibri"/>
          <w:noProof/>
          <w:sz w:val="22"/>
          <w:szCs w:val="22"/>
          <w:lang w:eastAsia="en-US"/>
        </w:rPr>
        <w:tab/>
      </w:r>
      <w:r w:rsidRPr="002E44F0">
        <w:rPr>
          <w:noProof/>
          <w:lang w:val="sr-Latn-CS"/>
        </w:rPr>
        <w:t>Znanja i veštine potrebne za izradu projekta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_Toc507815239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xmlns:wp14="http://schemas.microsoft.com/office/word/2010/wordml" w:rsidRPr="00AE7AE3" w:rsidR="00A70277" w:rsidRDefault="00A70277" w14:paraId="3EE4465F" wp14:textId="77777777">
      <w:pPr>
        <w:pStyle w:val="SADRAJ1"/>
        <w:tabs>
          <w:tab w:val="left" w:pos="432"/>
        </w:tabs>
        <w:rPr>
          <w:rFonts w:ascii="Calibri" w:hAnsi="Calibri"/>
          <w:noProof/>
          <w:sz w:val="22"/>
          <w:szCs w:val="22"/>
          <w:lang w:eastAsia="en-US"/>
        </w:rPr>
      </w:pPr>
      <w:r w:rsidRPr="002E44F0">
        <w:rPr>
          <w:noProof/>
          <w:lang w:val="sr-Latn-CS"/>
        </w:rPr>
        <w:t>7.</w:t>
      </w:r>
      <w:r w:rsidRPr="00AE7AE3">
        <w:rPr>
          <w:rFonts w:ascii="Calibri" w:hAnsi="Calibri"/>
          <w:noProof/>
          <w:sz w:val="22"/>
          <w:szCs w:val="22"/>
          <w:lang w:eastAsia="en-US"/>
        </w:rPr>
        <w:tab/>
      </w:r>
      <w:r w:rsidRPr="002E44F0">
        <w:rPr>
          <w:noProof/>
          <w:lang w:val="sr-Latn-CS"/>
        </w:rPr>
        <w:t>Cilj i motivacija tima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_Toc507815240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xmlns:wp14="http://schemas.microsoft.com/office/word/2010/wordml" w:rsidRPr="00AE7AE3" w:rsidR="00A70277" w:rsidRDefault="00A70277" w14:paraId="542329B2" wp14:textId="77777777">
      <w:pPr>
        <w:pStyle w:val="SADRAJ1"/>
        <w:tabs>
          <w:tab w:val="left" w:pos="432"/>
        </w:tabs>
        <w:rPr>
          <w:rFonts w:ascii="Calibri" w:hAnsi="Calibri"/>
          <w:noProof/>
          <w:sz w:val="22"/>
          <w:szCs w:val="22"/>
          <w:lang w:eastAsia="en-US"/>
        </w:rPr>
      </w:pPr>
      <w:r w:rsidRPr="002E44F0">
        <w:rPr>
          <w:noProof/>
          <w:lang w:val="sr-Latn-CS"/>
        </w:rPr>
        <w:t>8.</w:t>
      </w:r>
      <w:r w:rsidRPr="00AE7AE3">
        <w:rPr>
          <w:rFonts w:ascii="Calibri" w:hAnsi="Calibri"/>
          <w:noProof/>
          <w:sz w:val="22"/>
          <w:szCs w:val="22"/>
          <w:lang w:eastAsia="en-US"/>
        </w:rPr>
        <w:tab/>
      </w:r>
      <w:r w:rsidRPr="002E44F0">
        <w:rPr>
          <w:noProof/>
          <w:lang w:val="sr-Latn-CS"/>
        </w:rPr>
        <w:t>Vođa tima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_Toc507815241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xmlns:wp14="http://schemas.microsoft.com/office/word/2010/wordml" w:rsidRPr="00AE7AE3" w:rsidR="00A70277" w:rsidRDefault="00A70277" w14:paraId="1EE82F56" wp14:textId="77777777">
      <w:pPr>
        <w:pStyle w:val="SADRAJ1"/>
        <w:tabs>
          <w:tab w:val="left" w:pos="432"/>
        </w:tabs>
        <w:rPr>
          <w:rFonts w:ascii="Calibri" w:hAnsi="Calibri"/>
          <w:noProof/>
          <w:sz w:val="22"/>
          <w:szCs w:val="22"/>
          <w:lang w:eastAsia="en-US"/>
        </w:rPr>
      </w:pPr>
      <w:r w:rsidRPr="002E44F0">
        <w:rPr>
          <w:noProof/>
          <w:lang w:val="sr-Latn-CS"/>
        </w:rPr>
        <w:t>9.</w:t>
      </w:r>
      <w:r w:rsidRPr="00AE7AE3">
        <w:rPr>
          <w:rFonts w:ascii="Calibri" w:hAnsi="Calibri"/>
          <w:noProof/>
          <w:sz w:val="22"/>
          <w:szCs w:val="22"/>
          <w:lang w:eastAsia="en-US"/>
        </w:rPr>
        <w:tab/>
      </w:r>
      <w:r w:rsidRPr="002E44F0">
        <w:rPr>
          <w:noProof/>
          <w:lang w:val="sr-Latn-CS"/>
        </w:rPr>
        <w:t>Komunikacija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_Toc507815242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xmlns:wp14="http://schemas.microsoft.com/office/word/2010/wordml" w:rsidRPr="00AE7AE3" w:rsidR="00A70277" w:rsidRDefault="00A70277" w14:paraId="17B15B84" wp14:textId="77777777">
      <w:pPr>
        <w:pStyle w:val="SADRAJ1"/>
        <w:tabs>
          <w:tab w:val="left" w:pos="864"/>
        </w:tabs>
        <w:rPr>
          <w:rFonts w:ascii="Calibri" w:hAnsi="Calibri"/>
          <w:noProof/>
          <w:sz w:val="22"/>
          <w:szCs w:val="22"/>
          <w:lang w:eastAsia="en-US"/>
        </w:rPr>
      </w:pPr>
      <w:r w:rsidRPr="002E44F0">
        <w:rPr>
          <w:noProof/>
          <w:lang w:val="sr-Latn-CS"/>
        </w:rPr>
        <w:t>10.</w:t>
      </w:r>
      <w:r w:rsidRPr="00AE7AE3">
        <w:rPr>
          <w:rFonts w:ascii="Calibri" w:hAnsi="Calibri"/>
          <w:noProof/>
          <w:sz w:val="22"/>
          <w:szCs w:val="22"/>
          <w:lang w:eastAsia="en-US"/>
        </w:rPr>
        <w:tab/>
      </w:r>
      <w:r w:rsidRPr="002E44F0">
        <w:rPr>
          <w:noProof/>
          <w:lang w:val="sr-Latn-CS"/>
        </w:rPr>
        <w:t>Planiranje vremena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_Toc507815243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xmlns:wp14="http://schemas.microsoft.com/office/word/2010/wordml" w:rsidRPr="006F61C6" w:rsidR="002343C5" w:rsidRDefault="002343C5" w14:paraId="59C856F9" wp14:textId="77777777">
      <w:pPr>
        <w:pStyle w:val="Naslov"/>
        <w:rPr>
          <w:lang w:val="sr-Latn-CS"/>
        </w:rPr>
      </w:pPr>
      <w:r w:rsidRPr="006F61C6">
        <w:rPr>
          <w:rFonts w:ascii="Times New Roman" w:hAnsi="Times New Roman"/>
          <w:sz w:val="20"/>
          <w:lang w:val="sr-Latn-CS"/>
        </w:rPr>
        <w:fldChar w:fldCharType="end"/>
      </w:r>
      <w:r w:rsidRPr="006F61C6">
        <w:rPr>
          <w:lang w:val="sr-Latn-CS"/>
        </w:rPr>
        <w:br w:type="page"/>
      </w:r>
      <w:r w:rsidRPr="006F61C6" w:rsidR="006F61C6">
        <w:rPr>
          <w:lang w:val="sr-Latn-CS"/>
        </w:rPr>
        <w:t>P</w:t>
      </w:r>
      <w:r w:rsidR="00A97B47">
        <w:rPr>
          <w:lang w:val="sr-Latn-CS"/>
        </w:rPr>
        <w:t>redlog projekta</w:t>
      </w:r>
    </w:p>
    <w:p xmlns:wp14="http://schemas.microsoft.com/office/word/2010/wordml" w:rsidR="002343C5" w:rsidRDefault="00F267E3" w14:paraId="362FD78F" wp14:textId="77777777">
      <w:pPr>
        <w:pStyle w:val="Naslov1"/>
        <w:numPr>
          <w:ilvl w:val="0"/>
          <w:numId w:val="5"/>
        </w:numPr>
        <w:rPr>
          <w:lang w:val="sr-Latn-CS"/>
        </w:rPr>
      </w:pPr>
      <w:bookmarkStart w:name="_Toc507815234" w:id="0"/>
      <w:r>
        <w:rPr>
          <w:lang w:val="sr-Latn-CS"/>
        </w:rPr>
        <w:t>Cilj dokumenta</w:t>
      </w:r>
      <w:bookmarkEnd w:id="0"/>
    </w:p>
    <w:p xmlns:wp14="http://schemas.microsoft.com/office/word/2010/wordml" w:rsidRPr="00A97B47" w:rsidR="00A97B47" w:rsidP="00A97B47" w:rsidRDefault="00A97B47" w14:paraId="4B99056E" wp14:textId="77777777">
      <w:pPr>
        <w:rPr>
          <w:lang w:val="sr-Latn-CS"/>
        </w:rPr>
      </w:pPr>
    </w:p>
    <w:p xmlns:wp14="http://schemas.microsoft.com/office/word/2010/wordml" w:rsidRPr="006F61C6" w:rsidR="002343C5" w:rsidP="006D0694" w:rsidRDefault="006F61C6" w14:paraId="56219DDC" wp14:textId="070D3962">
      <w:pPr>
        <w:pStyle w:val="Teloteksta"/>
        <w:rPr>
          <w:lang w:val="sr-Latn-CS"/>
        </w:rPr>
      </w:pPr>
      <w:r w:rsidRPr="2BD6D4AF" w:rsidR="006F61C6">
        <w:rPr>
          <w:lang w:val="sr-Latn-CS"/>
        </w:rPr>
        <w:t xml:space="preserve">Cilj </w:t>
      </w:r>
      <w:r w:rsidRPr="2BD6D4AF" w:rsidR="006D0694">
        <w:rPr>
          <w:lang w:val="sr-Latn-CS"/>
        </w:rPr>
        <w:t xml:space="preserve">dokumenta </w:t>
      </w:r>
      <w:r w:rsidRPr="2BD6D4AF" w:rsidR="006F61C6">
        <w:rPr>
          <w:lang w:val="sr-Latn-CS"/>
        </w:rPr>
        <w:t xml:space="preserve">je definisanje </w:t>
      </w:r>
      <w:r w:rsidRPr="2BD6D4AF" w:rsidR="00BB7AAA">
        <w:rPr>
          <w:lang w:val="sr-Latn-CS"/>
        </w:rPr>
        <w:t xml:space="preserve">projektnog </w:t>
      </w:r>
      <w:r w:rsidRPr="2BD6D4AF" w:rsidR="006D0694">
        <w:rPr>
          <w:lang w:val="sr-Latn-CS"/>
        </w:rPr>
        <w:t xml:space="preserve">zadataka i </w:t>
      </w:r>
      <w:r w:rsidRPr="2BD6D4AF" w:rsidR="00BB7AAA">
        <w:rPr>
          <w:lang w:val="sr-Latn-CS"/>
        </w:rPr>
        <w:t xml:space="preserve">formiranje tima </w:t>
      </w:r>
      <w:r w:rsidRPr="2BD6D4AF" w:rsidR="006D0694">
        <w:rPr>
          <w:lang w:val="sr-Latn-CS"/>
        </w:rPr>
        <w:t xml:space="preserve">za </w:t>
      </w:r>
      <w:r w:rsidRPr="2BD6D4AF" w:rsidR="00BB7AAA">
        <w:rPr>
          <w:lang w:val="sr-Latn-CS"/>
        </w:rPr>
        <w:t xml:space="preserve">razvoj </w:t>
      </w:r>
      <w:r w:rsidRPr="2BD6D4AF" w:rsidR="006D0694">
        <w:rPr>
          <w:lang w:val="sr-Latn-CS"/>
        </w:rPr>
        <w:t>portala na</w:t>
      </w:r>
      <w:r w:rsidRPr="2BD6D4AF" w:rsidR="59019125">
        <w:rPr>
          <w:lang w:val="sr-Latn-CS"/>
        </w:rPr>
        <w:t>rodnog pozorišta - Narodno pozorište Niš.</w:t>
      </w:r>
    </w:p>
    <w:p xmlns:wp14="http://schemas.microsoft.com/office/word/2010/wordml" w:rsidRPr="006F61C6" w:rsidR="002343C5" w:rsidRDefault="006D0694" w14:paraId="1AA9D462" wp14:textId="77777777">
      <w:pPr>
        <w:pStyle w:val="Naslov1"/>
        <w:rPr>
          <w:lang w:val="sr-Latn-CS"/>
        </w:rPr>
      </w:pPr>
      <w:bookmarkStart w:name="_Toc507815235" w:id="1"/>
      <w:r>
        <w:rPr>
          <w:lang w:val="sr-Latn-CS"/>
        </w:rPr>
        <w:t>Opseg</w:t>
      </w:r>
      <w:r w:rsidR="00387292">
        <w:rPr>
          <w:lang w:val="sr-Latn-CS"/>
        </w:rPr>
        <w:t xml:space="preserve"> dokumenta</w:t>
      </w:r>
      <w:bookmarkEnd w:id="1"/>
    </w:p>
    <w:p xmlns:wp14="http://schemas.microsoft.com/office/word/2010/wordml" w:rsidRPr="006F61C6" w:rsidR="002343C5" w:rsidRDefault="006D0694" w14:paraId="45D4B275" wp14:textId="77777777">
      <w:pPr>
        <w:pStyle w:val="Teloteksta"/>
        <w:rPr>
          <w:lang w:val="sr-Latn-CS"/>
        </w:rPr>
      </w:pPr>
      <w:r>
        <w:rPr>
          <w:lang w:val="sr-Latn-CS"/>
        </w:rPr>
        <w:t xml:space="preserve">Dokument opisuje </w:t>
      </w:r>
      <w:r w:rsidR="00BB7AAA">
        <w:rPr>
          <w:lang w:val="sr-Latn-CS"/>
        </w:rPr>
        <w:t xml:space="preserve">temu </w:t>
      </w:r>
      <w:r w:rsidR="00D62E1E">
        <w:rPr>
          <w:lang w:val="sr-Latn-CS"/>
        </w:rPr>
        <w:t xml:space="preserve">i osnovne karakteristike </w:t>
      </w:r>
      <w:r w:rsidR="00BB7AAA">
        <w:rPr>
          <w:lang w:val="sr-Latn-CS"/>
        </w:rPr>
        <w:t xml:space="preserve">projekta, motivaciju </w:t>
      </w:r>
      <w:r w:rsidR="00D62E1E">
        <w:rPr>
          <w:lang w:val="sr-Latn-CS"/>
        </w:rPr>
        <w:t xml:space="preserve">i potrebna znanja </w:t>
      </w:r>
      <w:r w:rsidR="00BB7AAA">
        <w:rPr>
          <w:lang w:val="sr-Latn-CS"/>
        </w:rPr>
        <w:t xml:space="preserve">za njegovu izradu, </w:t>
      </w:r>
      <w:r w:rsidR="00D62E1E">
        <w:rPr>
          <w:lang w:val="sr-Latn-CS"/>
        </w:rPr>
        <w:t xml:space="preserve">motivaciju i osobine </w:t>
      </w:r>
      <w:r w:rsidR="00BB7AAA">
        <w:rPr>
          <w:lang w:val="sr-Latn-CS"/>
        </w:rPr>
        <w:t>članove</w:t>
      </w:r>
      <w:r w:rsidR="00D62E1E">
        <w:rPr>
          <w:lang w:val="sr-Latn-CS"/>
        </w:rPr>
        <w:t xml:space="preserve"> tima, komunikaciju</w:t>
      </w:r>
      <w:r w:rsidR="00BB7AAA">
        <w:rPr>
          <w:lang w:val="sr-Latn-CS"/>
        </w:rPr>
        <w:t xml:space="preserve"> među njima</w:t>
      </w:r>
      <w:r w:rsidR="00D62E1E">
        <w:rPr>
          <w:lang w:val="sr-Latn-CS"/>
        </w:rPr>
        <w:t xml:space="preserve"> i vreme potrebno za izradu projekta</w:t>
      </w:r>
      <w:r w:rsidR="006D41CE">
        <w:rPr>
          <w:lang w:val="sr-Latn-CS"/>
        </w:rPr>
        <w:t xml:space="preserve">. </w:t>
      </w:r>
    </w:p>
    <w:p xmlns:wp14="http://schemas.microsoft.com/office/word/2010/wordml" w:rsidR="00F267E3" w:rsidP="00F267E3" w:rsidRDefault="00F267E3" w14:paraId="4F44A0E8" wp14:textId="77777777">
      <w:pPr>
        <w:pStyle w:val="Naslov1"/>
        <w:numPr>
          <w:ilvl w:val="0"/>
          <w:numId w:val="5"/>
        </w:numPr>
        <w:rPr>
          <w:lang w:val="sr-Latn-CS"/>
        </w:rPr>
      </w:pPr>
      <w:bookmarkStart w:name="_Toc507815236" w:id="2"/>
      <w:r>
        <w:rPr>
          <w:lang w:val="sr-Latn-CS"/>
        </w:rPr>
        <w:t>Lična karta projekta</w:t>
      </w:r>
      <w:bookmarkEnd w:id="2"/>
    </w:p>
    <w:p xmlns:wp14="http://schemas.microsoft.com/office/word/2010/wordml" w:rsidR="00F267E3" w:rsidP="00D62E1E" w:rsidRDefault="00B10BF0" w14:paraId="7015FB6F" wp14:textId="77777777">
      <w:pPr>
        <w:pStyle w:val="Teloteksta"/>
        <w:rPr>
          <w:lang w:val="sr-Latn-CS"/>
        </w:rPr>
      </w:pPr>
      <w:r>
        <w:rPr>
          <w:lang w:val="sr-Latn-CS"/>
        </w:rPr>
        <w:t xml:space="preserve">Navesti osnovne podatke o projektu u narednoj tabeli. Ukoliko se još uvek nije doneta </w:t>
      </w:r>
      <w:r w:rsidR="00D62E1E">
        <w:rPr>
          <w:lang w:val="sr-Latn-CS"/>
        </w:rPr>
        <w:t xml:space="preserve">konačna </w:t>
      </w:r>
      <w:r>
        <w:rPr>
          <w:lang w:val="sr-Latn-CS"/>
        </w:rPr>
        <w:t xml:space="preserve">odluka </w:t>
      </w:r>
      <w:r w:rsidR="00D96EF7">
        <w:rPr>
          <w:lang w:val="sr-Latn-CS"/>
        </w:rPr>
        <w:t xml:space="preserve">o nekoj od stavki (npr. </w:t>
      </w:r>
      <w:proofErr w:type="spellStart"/>
      <w:r w:rsidR="00D96EF7">
        <w:rPr>
          <w:lang w:val="sr-Latn-CS"/>
        </w:rPr>
        <w:t>framework</w:t>
      </w:r>
      <w:proofErr w:type="spellEnd"/>
      <w:r w:rsidR="00D96EF7">
        <w:rPr>
          <w:lang w:val="sr-Latn-CS"/>
        </w:rPr>
        <w:t xml:space="preserve">) navesti potencijalne </w:t>
      </w:r>
      <w:r w:rsidR="00A70277">
        <w:rPr>
          <w:lang w:val="sr-Latn-CS"/>
        </w:rPr>
        <w:t>alternative</w:t>
      </w:r>
      <w:r>
        <w:rPr>
          <w:lang w:val="sr-Latn-CS"/>
        </w:rPr>
        <w:t>.</w:t>
      </w:r>
    </w:p>
    <w:tbl>
      <w:tblPr>
        <w:tblW w:w="8533" w:type="dxa"/>
        <w:tblInd w:w="8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955"/>
        <w:gridCol w:w="5578"/>
      </w:tblGrid>
      <w:tr xmlns:wp14="http://schemas.microsoft.com/office/word/2010/wordml" w:rsidRPr="00A74DEF" w:rsidR="00F267E3" w:rsidTr="2BD6D4AF" w14:paraId="6C41740B" wp14:textId="77777777">
        <w:tc>
          <w:tcPr>
            <w:tcW w:w="2955" w:type="dxa"/>
            <w:tcMar/>
          </w:tcPr>
          <w:p w:rsidRPr="00A74DEF" w:rsidR="00F267E3" w:rsidP="00A74DEF" w:rsidRDefault="00F267E3" w14:paraId="281F8525" wp14:textId="77777777">
            <w:pPr>
              <w:rPr>
                <w:lang w:val="sr-Latn-CS"/>
              </w:rPr>
            </w:pPr>
            <w:r w:rsidRPr="00A74DEF">
              <w:rPr>
                <w:lang w:val="sr-Latn-CS"/>
              </w:rPr>
              <w:t>Naziv projekta</w:t>
            </w:r>
          </w:p>
        </w:tc>
        <w:tc>
          <w:tcPr>
            <w:tcW w:w="5578" w:type="dxa"/>
            <w:tcMar/>
          </w:tcPr>
          <w:p w:rsidRPr="00A74DEF" w:rsidR="00F267E3" w:rsidP="00A74DEF" w:rsidRDefault="00F267E3" w14:paraId="1299C43A" wp14:textId="7D085B74">
            <w:pPr>
              <w:rPr>
                <w:lang w:val="sr-Latn-CS"/>
              </w:rPr>
            </w:pPr>
            <w:r w:rsidRPr="2BD6D4AF" w:rsidR="6BB1222F">
              <w:rPr>
                <w:lang w:val="sr-Latn-CS"/>
              </w:rPr>
              <w:t>Narodno pozorište Niš</w:t>
            </w:r>
          </w:p>
        </w:tc>
      </w:tr>
      <w:tr xmlns:wp14="http://schemas.microsoft.com/office/word/2010/wordml" w:rsidRPr="00A74DEF" w:rsidR="00F267E3" w:rsidTr="2BD6D4AF" w14:paraId="3CF0690A" wp14:textId="77777777">
        <w:tc>
          <w:tcPr>
            <w:tcW w:w="2955" w:type="dxa"/>
            <w:tcMar/>
          </w:tcPr>
          <w:p w:rsidRPr="00A74DEF" w:rsidR="00F267E3" w:rsidP="00A74DEF" w:rsidRDefault="00F267E3" w14:paraId="7045183A" wp14:textId="77777777">
            <w:pPr>
              <w:rPr>
                <w:lang w:val="sr-Latn-CS"/>
              </w:rPr>
            </w:pPr>
            <w:r w:rsidRPr="00A74DEF">
              <w:rPr>
                <w:lang w:val="sr-Latn-CS"/>
              </w:rPr>
              <w:t>Naziv tima</w:t>
            </w:r>
          </w:p>
        </w:tc>
        <w:tc>
          <w:tcPr>
            <w:tcW w:w="5578" w:type="dxa"/>
            <w:tcMar/>
          </w:tcPr>
          <w:p w:rsidRPr="00A74DEF" w:rsidR="00F267E3" w:rsidP="00A74DEF" w:rsidRDefault="00F267E3" w14:paraId="4DDBEF00" wp14:textId="0E508C4F">
            <w:pPr>
              <w:rPr>
                <w:lang w:val="sr-Latn-CS"/>
              </w:rPr>
            </w:pPr>
            <w:r w:rsidRPr="2BD6D4AF" w:rsidR="4B0394C8">
              <w:rPr>
                <w:lang w:val="sr-Latn-CS"/>
              </w:rPr>
              <w:t>OUTIS</w:t>
            </w:r>
          </w:p>
        </w:tc>
      </w:tr>
      <w:tr xmlns:wp14="http://schemas.microsoft.com/office/word/2010/wordml" w:rsidRPr="00A74DEF" w:rsidR="00F267E3" w:rsidTr="2BD6D4AF" w14:paraId="3EECF092" wp14:textId="77777777">
        <w:tc>
          <w:tcPr>
            <w:tcW w:w="2955" w:type="dxa"/>
            <w:tcMar/>
          </w:tcPr>
          <w:p w:rsidRPr="00A74DEF" w:rsidR="00F267E3" w:rsidP="00A74DEF" w:rsidRDefault="00F267E3" w14:paraId="053C4DF5" wp14:textId="77777777">
            <w:pPr>
              <w:rPr>
                <w:lang w:val="sr-Latn-CS"/>
              </w:rPr>
            </w:pPr>
            <w:r w:rsidRPr="00A74DEF">
              <w:rPr>
                <w:lang w:val="sr-Latn-CS"/>
              </w:rPr>
              <w:t>Članovi tima</w:t>
            </w:r>
          </w:p>
        </w:tc>
        <w:tc>
          <w:tcPr>
            <w:tcW w:w="5578" w:type="dxa"/>
            <w:tcMar/>
          </w:tcPr>
          <w:p w:rsidRPr="00A97B47" w:rsidR="00F267E3" w:rsidP="005A054F" w:rsidRDefault="00F267E3" w14:paraId="11F87E47" wp14:textId="4FC42C25">
            <w:r w:rsidR="34F213F6">
              <w:rPr/>
              <w:t xml:space="preserve">Milan Milošević </w:t>
            </w:r>
            <w:r w:rsidR="34F213F6">
              <w:rPr/>
              <w:t xml:space="preserve">17789 </w:t>
            </w:r>
            <w:r w:rsidR="005A054F">
              <w:rPr/>
              <w:t xml:space="preserve"> </w:t>
            </w:r>
            <w:r w:rsidR="005A054F">
              <w:rPr/>
              <w:t>[</w:t>
            </w:r>
            <w:r w:rsidR="005A054F">
              <w:rPr/>
              <w:t>vođa</w:t>
            </w:r>
            <w:r w:rsidR="005A054F">
              <w:rPr/>
              <w:t xml:space="preserve"> </w:t>
            </w:r>
            <w:r w:rsidR="005A054F">
              <w:rPr/>
              <w:t>tima</w:t>
            </w:r>
            <w:r w:rsidR="005A054F">
              <w:rPr/>
              <w:t>]</w:t>
            </w:r>
          </w:p>
          <w:p w:rsidRPr="00A97B47" w:rsidR="00F267E3" w:rsidP="2BD6D4AF" w:rsidRDefault="00F267E3" w14:paraId="24D6911D" wp14:textId="2432F773">
            <w:pPr>
              <w:pStyle w:val="Normal"/>
            </w:pPr>
            <w:r w:rsidR="2A560761">
              <w:rPr/>
              <w:t xml:space="preserve">Adriana </w:t>
            </w:r>
            <w:r w:rsidR="2A560761">
              <w:rPr/>
              <w:t>Lilić</w:t>
            </w:r>
            <w:r w:rsidR="2A560761">
              <w:rPr/>
              <w:t xml:space="preserve"> 17725 </w:t>
            </w:r>
          </w:p>
        </w:tc>
      </w:tr>
      <w:tr xmlns:wp14="http://schemas.microsoft.com/office/word/2010/wordml" w:rsidRPr="003372D3" w:rsidR="00AB1DE2" w:rsidTr="2BD6D4AF" w14:paraId="4387C2C8" wp14:textId="77777777">
        <w:tc>
          <w:tcPr>
            <w:tcW w:w="2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00AB1DE2" w:rsidRDefault="00AB1DE2" w14:paraId="0ACE4A6C" wp14:textId="77777777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Problem je</w:t>
            </w:r>
          </w:p>
        </w:tc>
        <w:tc>
          <w:tcPr>
            <w:tcW w:w="5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2BD6D4AF" w:rsidRDefault="00AB1DE2" w14:paraId="190D8EC8" wp14:textId="2DD78827">
            <w:pPr>
              <w:pStyle w:val="Normal"/>
              <w:bidi w:val="0"/>
              <w:spacing w:before="0" w:beforeAutospacing="off" w:after="0" w:afterAutospacing="off"/>
              <w:ind w:left="0" w:right="0"/>
              <w:jc w:val="left"/>
            </w:pPr>
            <w:r w:rsidR="2ABAD4A5">
              <w:rPr/>
              <w:t>Nedovoljno</w:t>
            </w:r>
            <w:r w:rsidR="2ABAD4A5">
              <w:rPr/>
              <w:t xml:space="preserve"> </w:t>
            </w:r>
            <w:r w:rsidR="2ABAD4A5">
              <w:rPr/>
              <w:t>funkcionalan</w:t>
            </w:r>
            <w:r w:rsidR="2ABAD4A5">
              <w:rPr/>
              <w:t xml:space="preserve"> portal </w:t>
            </w:r>
            <w:r w:rsidR="2ABAD4A5">
              <w:rPr/>
              <w:t>Narodnog</w:t>
            </w:r>
            <w:r w:rsidR="2ABAD4A5">
              <w:rPr/>
              <w:t xml:space="preserve"> </w:t>
            </w:r>
            <w:r w:rsidR="2ABAD4A5">
              <w:rPr/>
              <w:t>pozorišta</w:t>
            </w:r>
            <w:r w:rsidR="2ABAD4A5">
              <w:rPr/>
              <w:t xml:space="preserve"> u Nišu </w:t>
            </w:r>
          </w:p>
        </w:tc>
      </w:tr>
      <w:tr xmlns:wp14="http://schemas.microsoft.com/office/word/2010/wordml" w:rsidRPr="003372D3" w:rsidR="00AB1DE2" w:rsidTr="2BD6D4AF" w14:paraId="5CD2B77F" wp14:textId="77777777">
        <w:tc>
          <w:tcPr>
            <w:tcW w:w="2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00AB1DE2" w:rsidRDefault="00AB1DE2" w14:paraId="37C88A2E" wp14:textId="77777777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Pogađa</w:t>
            </w:r>
          </w:p>
        </w:tc>
        <w:tc>
          <w:tcPr>
            <w:tcW w:w="5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2BD6D4AF" w:rsidRDefault="00AB1DE2" w14:paraId="4EFCBF3E" wp14:textId="343473A9">
            <w:pPr>
              <w:pStyle w:val="Normal"/>
              <w:bidi w:val="0"/>
              <w:spacing w:before="0" w:beforeAutospacing="off" w:after="0" w:afterAutospacing="off"/>
              <w:ind w:left="0" w:right="0"/>
              <w:jc w:val="left"/>
            </w:pPr>
            <w:r w:rsidR="7DC44C97">
              <w:rPr/>
              <w:t xml:space="preserve">Grupe </w:t>
            </w:r>
            <w:r w:rsidR="7DC44C97">
              <w:rPr/>
              <w:t>ljudi</w:t>
            </w:r>
            <w:r w:rsidR="7DC44C97">
              <w:rPr/>
              <w:t xml:space="preserve"> koji </w:t>
            </w:r>
            <w:r w:rsidR="7DC44C97">
              <w:rPr/>
              <w:t>žele</w:t>
            </w:r>
            <w:r w:rsidR="7DC44C97">
              <w:rPr/>
              <w:t xml:space="preserve"> da se online </w:t>
            </w:r>
            <w:r w:rsidR="7DC44C97">
              <w:rPr/>
              <w:t>informišu</w:t>
            </w:r>
            <w:r w:rsidR="7DC44C97">
              <w:rPr/>
              <w:t xml:space="preserve"> o </w:t>
            </w:r>
            <w:r w:rsidR="7DC44C97">
              <w:rPr/>
              <w:t>predstavama</w:t>
            </w:r>
            <w:r w:rsidR="7A4187E6">
              <w:rPr/>
              <w:t xml:space="preserve"> i</w:t>
            </w:r>
            <w:r w:rsidR="7DC44C97">
              <w:rPr/>
              <w:t xml:space="preserve"> </w:t>
            </w:r>
            <w:r w:rsidR="7DC44C97">
              <w:rPr/>
              <w:t>rezervaciji</w:t>
            </w:r>
            <w:r w:rsidR="7DC44C97">
              <w:rPr/>
              <w:t xml:space="preserve"> </w:t>
            </w:r>
            <w:r w:rsidR="36029B65">
              <w:rPr/>
              <w:t>istih</w:t>
            </w:r>
            <w:r w:rsidR="36029B65">
              <w:rPr/>
              <w:t>.</w:t>
            </w:r>
          </w:p>
        </w:tc>
      </w:tr>
      <w:tr xmlns:wp14="http://schemas.microsoft.com/office/word/2010/wordml" w:rsidRPr="003372D3" w:rsidR="00AB1DE2" w:rsidTr="2BD6D4AF" w14:paraId="099967B3" wp14:textId="77777777">
        <w:tc>
          <w:tcPr>
            <w:tcW w:w="2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00AB1DE2" w:rsidRDefault="00AB1DE2" w14:paraId="56C79025" wp14:textId="77777777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Posledice su</w:t>
            </w:r>
          </w:p>
        </w:tc>
        <w:tc>
          <w:tcPr>
            <w:tcW w:w="5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2BD6D4AF" w:rsidRDefault="00AB1DE2" w14:paraId="33E9FAEA" wp14:textId="53988C93">
            <w:pPr>
              <w:pStyle w:val="Normal"/>
              <w:bidi w:val="0"/>
              <w:spacing w:before="0" w:beforeAutospacing="off" w:after="0" w:afterAutospacing="off"/>
              <w:ind w:left="0" w:right="0"/>
              <w:jc w:val="left"/>
            </w:pPr>
            <w:r w:rsidR="472708B5">
              <w:rPr/>
              <w:t>Nedovoljna</w:t>
            </w:r>
            <w:r w:rsidR="472708B5">
              <w:rPr/>
              <w:t xml:space="preserve"> </w:t>
            </w:r>
            <w:r w:rsidR="472708B5">
              <w:rPr/>
              <w:t>informisanost</w:t>
            </w:r>
            <w:r w:rsidR="472708B5">
              <w:rPr/>
              <w:t xml:space="preserve"> </w:t>
            </w:r>
          </w:p>
        </w:tc>
      </w:tr>
      <w:tr xmlns:wp14="http://schemas.microsoft.com/office/word/2010/wordml" w:rsidRPr="003372D3" w:rsidR="00AB1DE2" w:rsidTr="2BD6D4AF" w14:paraId="4D91F781" wp14:textId="77777777">
        <w:tc>
          <w:tcPr>
            <w:tcW w:w="2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00AB1DE2" w:rsidRDefault="00AB1DE2" w14:paraId="359B2D31" wp14:textId="77777777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Uspešno rešenje će</w:t>
            </w:r>
          </w:p>
        </w:tc>
        <w:tc>
          <w:tcPr>
            <w:tcW w:w="5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00AB1DE2" w:rsidRDefault="00AB1DE2" w14:paraId="2F124D11" wp14:textId="703617BE">
            <w:r w:rsidR="03FE5471">
              <w:rPr/>
              <w:t>Pomoći</w:t>
            </w:r>
            <w:r w:rsidR="03FE5471">
              <w:rPr/>
              <w:t xml:space="preserve"> </w:t>
            </w:r>
            <w:r w:rsidR="03FE5471">
              <w:rPr/>
              <w:t>ljudima</w:t>
            </w:r>
            <w:r w:rsidR="03FE5471">
              <w:rPr/>
              <w:t xml:space="preserve"> da </w:t>
            </w:r>
            <w:r w:rsidR="03FE5471">
              <w:rPr/>
              <w:t>dođu</w:t>
            </w:r>
            <w:r w:rsidR="03FE5471">
              <w:rPr/>
              <w:t xml:space="preserve"> </w:t>
            </w:r>
            <w:r w:rsidR="03FE5471">
              <w:rPr/>
              <w:t>lakše</w:t>
            </w:r>
            <w:r w:rsidR="03FE5471">
              <w:rPr/>
              <w:t xml:space="preserve"> do </w:t>
            </w:r>
            <w:r w:rsidR="03FE5471">
              <w:rPr/>
              <w:t>informacija</w:t>
            </w:r>
            <w:r w:rsidR="03FE5471">
              <w:rPr/>
              <w:t xml:space="preserve"> </w:t>
            </w:r>
            <w:r w:rsidR="03FE5471">
              <w:rPr/>
              <w:t>koje</w:t>
            </w:r>
            <w:r w:rsidR="03FE5471">
              <w:rPr/>
              <w:t xml:space="preserve"> </w:t>
            </w:r>
            <w:r w:rsidR="03FE5471">
              <w:rPr/>
              <w:t>su</w:t>
            </w:r>
            <w:r w:rsidR="03FE5471">
              <w:rPr/>
              <w:t xml:space="preserve"> </w:t>
            </w:r>
            <w:r w:rsidR="03FE5471">
              <w:rPr/>
              <w:t>im</w:t>
            </w:r>
            <w:r w:rsidR="03FE5471">
              <w:rPr/>
              <w:t xml:space="preserve"> </w:t>
            </w:r>
            <w:r w:rsidR="03FE5471">
              <w:rPr/>
              <w:t>neophodne</w:t>
            </w:r>
            <w:r w:rsidR="03FE5471">
              <w:rPr/>
              <w:t xml:space="preserve"> I </w:t>
            </w:r>
            <w:r w:rsidR="03FE5471">
              <w:rPr/>
              <w:t>o</w:t>
            </w:r>
            <w:r w:rsidR="42A339A2">
              <w:rPr/>
              <w:t>mogućiti</w:t>
            </w:r>
            <w:r w:rsidR="42A339A2">
              <w:rPr/>
              <w:t xml:space="preserve"> rezervaciju. </w:t>
            </w:r>
          </w:p>
        </w:tc>
      </w:tr>
      <w:tr xmlns:wp14="http://schemas.microsoft.com/office/word/2010/wordml" w:rsidRPr="003372D3" w:rsidR="00AB1DE2" w:rsidTr="2BD6D4AF" w14:paraId="0ABB6935" wp14:textId="77777777">
        <w:tc>
          <w:tcPr>
            <w:tcW w:w="2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00AB1DE2" w:rsidRDefault="00AB1DE2" w14:paraId="0F976955" wp14:textId="77777777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Proizvod je namenjen</w:t>
            </w:r>
          </w:p>
        </w:tc>
        <w:tc>
          <w:tcPr>
            <w:tcW w:w="5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2BD6D4AF" w:rsidRDefault="00AB1DE2" w14:paraId="1EFB7AFC" wp14:textId="29BEF123">
            <w:pPr>
              <w:pStyle w:val="Normal"/>
              <w:bidi w:val="0"/>
              <w:spacing w:before="0" w:beforeAutospacing="off" w:after="0" w:afterAutospacing="off"/>
              <w:ind w:left="0" w:right="0"/>
              <w:jc w:val="left"/>
            </w:pPr>
            <w:r w:rsidR="2E3EA6E1">
              <w:rPr/>
              <w:t>Svim</w:t>
            </w:r>
            <w:r w:rsidR="2E3EA6E1">
              <w:rPr/>
              <w:t xml:space="preserve"> </w:t>
            </w:r>
            <w:r w:rsidR="2E3EA6E1">
              <w:rPr/>
              <w:t>ljudima</w:t>
            </w:r>
            <w:r w:rsidR="2E3EA6E1">
              <w:rPr/>
              <w:t xml:space="preserve"> koji </w:t>
            </w:r>
            <w:r w:rsidR="2E3EA6E1">
              <w:rPr/>
              <w:t>su</w:t>
            </w:r>
            <w:r w:rsidR="2E3EA6E1">
              <w:rPr/>
              <w:t xml:space="preserve"> </w:t>
            </w:r>
            <w:r w:rsidR="2E3EA6E1">
              <w:rPr/>
              <w:t>ljubitelji</w:t>
            </w:r>
            <w:r w:rsidR="2E3EA6E1">
              <w:rPr/>
              <w:t xml:space="preserve"> </w:t>
            </w:r>
            <w:r w:rsidR="2E3EA6E1">
              <w:rPr/>
              <w:t>pozorišnih</w:t>
            </w:r>
            <w:r w:rsidR="2E3EA6E1">
              <w:rPr/>
              <w:t xml:space="preserve"> predstava.</w:t>
            </w:r>
          </w:p>
        </w:tc>
      </w:tr>
      <w:tr xmlns:wp14="http://schemas.microsoft.com/office/word/2010/wordml" w:rsidRPr="003372D3" w:rsidR="00AB1DE2" w:rsidTr="2BD6D4AF" w14:paraId="069EF494" wp14:textId="77777777">
        <w:tc>
          <w:tcPr>
            <w:tcW w:w="2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00AB1DE2" w:rsidRDefault="00AB1DE2" w14:paraId="5AF16A99" wp14:textId="77777777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Koji</w:t>
            </w:r>
          </w:p>
        </w:tc>
        <w:tc>
          <w:tcPr>
            <w:tcW w:w="5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2BD6D4AF" w:rsidRDefault="00AB1DE2" w14:paraId="7E3FD0CF" wp14:textId="69A09E54">
            <w:pPr>
              <w:pStyle w:val="Normal"/>
              <w:bidi w:val="0"/>
              <w:spacing w:before="0" w:beforeAutospacing="off" w:after="0" w:afterAutospacing="off"/>
              <w:ind w:left="0" w:right="0"/>
              <w:jc w:val="left"/>
            </w:pPr>
            <w:r w:rsidR="431B5184">
              <w:rPr/>
              <w:t>Žele</w:t>
            </w:r>
            <w:r w:rsidR="431B5184">
              <w:rPr/>
              <w:t xml:space="preserve"> da se </w:t>
            </w:r>
            <w:r w:rsidR="431B5184">
              <w:rPr/>
              <w:t>više</w:t>
            </w:r>
            <w:r w:rsidR="431B5184">
              <w:rPr/>
              <w:t xml:space="preserve"> </w:t>
            </w:r>
            <w:r w:rsidR="431B5184">
              <w:rPr/>
              <w:t>informišu</w:t>
            </w:r>
            <w:r w:rsidR="431B5184">
              <w:rPr/>
              <w:t xml:space="preserve"> I </w:t>
            </w:r>
            <w:r w:rsidR="431B5184">
              <w:rPr/>
              <w:t>lakše</w:t>
            </w:r>
            <w:r w:rsidR="431B5184">
              <w:rPr/>
              <w:t xml:space="preserve"> </w:t>
            </w:r>
            <w:r w:rsidR="431B5184">
              <w:rPr/>
              <w:t>dođu</w:t>
            </w:r>
            <w:r w:rsidR="431B5184">
              <w:rPr/>
              <w:t xml:space="preserve"> do </w:t>
            </w:r>
            <w:r w:rsidR="431B5184">
              <w:rPr/>
              <w:t>svoj</w:t>
            </w:r>
            <w:r w:rsidR="431B5184">
              <w:rPr/>
              <w:t>ih</w:t>
            </w:r>
            <w:r w:rsidR="431B5184">
              <w:rPr/>
              <w:t xml:space="preserve"> </w:t>
            </w:r>
            <w:r w:rsidR="431B5184">
              <w:rPr/>
              <w:t>karata</w:t>
            </w:r>
            <w:r w:rsidR="78912F83">
              <w:rPr/>
              <w:t>.</w:t>
            </w:r>
          </w:p>
        </w:tc>
      </w:tr>
      <w:tr xmlns:wp14="http://schemas.microsoft.com/office/word/2010/wordml" w:rsidRPr="003372D3" w:rsidR="00AB1DE2" w:rsidTr="2BD6D4AF" w14:paraId="146D3774" wp14:textId="77777777">
        <w:tc>
          <w:tcPr>
            <w:tcW w:w="2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00AB1DE2" w:rsidRDefault="00AB1DE2" w14:paraId="7158C87D" wp14:textId="77777777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Proizvod je</w:t>
            </w:r>
          </w:p>
        </w:tc>
        <w:tc>
          <w:tcPr>
            <w:tcW w:w="5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2BD6D4AF" w:rsidRDefault="00AB1DE2" w14:paraId="179632BD" wp14:textId="0DE33F58">
            <w:pPr>
              <w:pStyle w:val="Normal"/>
              <w:bidi w:val="0"/>
              <w:spacing w:before="0" w:beforeAutospacing="off" w:after="0" w:afterAutospacing="off"/>
              <w:ind w:left="0" w:right="0"/>
              <w:jc w:val="left"/>
            </w:pPr>
            <w:r w:rsidR="2C5B0FF8">
              <w:rPr/>
              <w:t>WEB aplikacija</w:t>
            </w:r>
          </w:p>
        </w:tc>
      </w:tr>
      <w:tr xmlns:wp14="http://schemas.microsoft.com/office/word/2010/wordml" w:rsidRPr="003372D3" w:rsidR="00AB1DE2" w:rsidTr="2BD6D4AF" w14:paraId="2EF7DCA8" wp14:textId="77777777">
        <w:tc>
          <w:tcPr>
            <w:tcW w:w="2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00AB1DE2" w:rsidRDefault="00AB1DE2" w14:paraId="78A7935E" wp14:textId="77777777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Koja</w:t>
            </w:r>
          </w:p>
        </w:tc>
        <w:tc>
          <w:tcPr>
            <w:tcW w:w="5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2BD6D4AF" w:rsidRDefault="00AB1DE2" w14:paraId="0EE6EEF8" wp14:textId="75D022A9">
            <w:pPr>
              <w:pStyle w:val="Normal"/>
              <w:bidi w:val="0"/>
              <w:spacing w:before="0" w:beforeAutospacing="off" w:after="0" w:afterAutospacing="off"/>
              <w:ind w:left="0" w:right="0"/>
              <w:jc w:val="left"/>
            </w:pPr>
            <w:r w:rsidR="6410662B">
              <w:rPr/>
              <w:t>Sadrži</w:t>
            </w:r>
            <w:r w:rsidR="6410662B">
              <w:rPr/>
              <w:t xml:space="preserve"> </w:t>
            </w:r>
            <w:r w:rsidR="6410662B">
              <w:rPr/>
              <w:t>funkcionalnosti</w:t>
            </w:r>
            <w:r w:rsidR="6410662B">
              <w:rPr/>
              <w:t xml:space="preserve"> I </w:t>
            </w:r>
            <w:r w:rsidR="6410662B">
              <w:rPr/>
              <w:t>sve</w:t>
            </w:r>
            <w:r w:rsidR="6410662B">
              <w:rPr/>
              <w:t xml:space="preserve"> </w:t>
            </w:r>
            <w:r w:rsidR="6410662B">
              <w:rPr/>
              <w:t>neophodne</w:t>
            </w:r>
            <w:r w:rsidR="6410662B">
              <w:rPr/>
              <w:t xml:space="preserve"> </w:t>
            </w:r>
            <w:r w:rsidR="6410662B">
              <w:rPr/>
              <w:t>informacije</w:t>
            </w:r>
            <w:r w:rsidR="6410662B">
              <w:rPr/>
              <w:t xml:space="preserve"> u </w:t>
            </w:r>
            <w:r w:rsidR="6410662B">
              <w:rPr/>
              <w:t>vezi</w:t>
            </w:r>
            <w:r w:rsidR="6410662B">
              <w:rPr/>
              <w:t xml:space="preserve"> </w:t>
            </w:r>
            <w:r w:rsidR="6410662B">
              <w:rPr/>
              <w:t>predstava</w:t>
            </w:r>
            <w:r w:rsidR="6410662B">
              <w:rPr/>
              <w:t xml:space="preserve"> </w:t>
            </w:r>
            <w:r w:rsidR="6410662B">
              <w:rPr/>
              <w:t>koje</w:t>
            </w:r>
            <w:r w:rsidR="6410662B">
              <w:rPr/>
              <w:t xml:space="preserve"> se </w:t>
            </w:r>
            <w:r w:rsidR="6410662B">
              <w:rPr/>
              <w:t>izvode</w:t>
            </w:r>
            <w:r w:rsidR="6410662B">
              <w:rPr/>
              <w:t xml:space="preserve"> u </w:t>
            </w:r>
            <w:r w:rsidR="166C50B7">
              <w:rPr/>
              <w:t>pozorištu.</w:t>
            </w:r>
          </w:p>
        </w:tc>
      </w:tr>
      <w:tr xmlns:wp14="http://schemas.microsoft.com/office/word/2010/wordml" w:rsidRPr="003372D3" w:rsidR="00AB1DE2" w:rsidTr="2BD6D4AF" w14:paraId="76D63C80" wp14:textId="77777777">
        <w:tc>
          <w:tcPr>
            <w:tcW w:w="2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00AB1DE2" w:rsidRDefault="00AB1DE2" w14:paraId="09163D7B" wp14:textId="77777777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Za razliku od</w:t>
            </w:r>
          </w:p>
        </w:tc>
        <w:tc>
          <w:tcPr>
            <w:tcW w:w="5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00AB1DE2" w:rsidRDefault="00AB1DE2" w14:paraId="7D44CD46" wp14:textId="1B66899B">
            <w:r w:rsidR="3A460CC3">
              <w:rPr/>
              <w:t>Trenutnog</w:t>
            </w:r>
            <w:r w:rsidR="3A460CC3">
              <w:rPr/>
              <w:t xml:space="preserve"> </w:t>
            </w:r>
            <w:r w:rsidR="3A460CC3">
              <w:rPr/>
              <w:t>sajta</w:t>
            </w:r>
            <w:r w:rsidR="3A460CC3">
              <w:rPr/>
              <w:t xml:space="preserve"> </w:t>
            </w:r>
            <w:r w:rsidR="3A460CC3">
              <w:rPr/>
              <w:t>Narodnog</w:t>
            </w:r>
            <w:r w:rsidR="3A460CC3">
              <w:rPr/>
              <w:t xml:space="preserve"> </w:t>
            </w:r>
            <w:r w:rsidR="3A460CC3">
              <w:rPr/>
              <w:t>pozorišta</w:t>
            </w:r>
            <w:r w:rsidR="3A460CC3">
              <w:rPr/>
              <w:t xml:space="preserve"> u </w:t>
            </w:r>
            <w:r w:rsidR="3A460CC3">
              <w:rPr/>
              <w:t>Nišu</w:t>
            </w:r>
            <w:r w:rsidR="3A460CC3">
              <w:rPr/>
              <w:t xml:space="preserve"> koji </w:t>
            </w:r>
            <w:r w:rsidR="18355662">
              <w:rPr/>
              <w:t xml:space="preserve">ne </w:t>
            </w:r>
            <w:r w:rsidR="18355662">
              <w:rPr/>
              <w:t>pruža</w:t>
            </w:r>
            <w:r w:rsidR="18355662">
              <w:rPr/>
              <w:t xml:space="preserve"> </w:t>
            </w:r>
            <w:r w:rsidR="18355662">
              <w:rPr/>
              <w:t>dovoljno</w:t>
            </w:r>
            <w:r w:rsidR="18355662">
              <w:rPr/>
              <w:t xml:space="preserve"> </w:t>
            </w:r>
            <w:r w:rsidR="18355662">
              <w:rPr/>
              <w:t>informacija</w:t>
            </w:r>
            <w:r w:rsidR="18355662">
              <w:rPr/>
              <w:t xml:space="preserve"> I </w:t>
            </w:r>
            <w:r w:rsidR="00279338">
              <w:rPr/>
              <w:t xml:space="preserve">mogućnosti. </w:t>
            </w:r>
          </w:p>
        </w:tc>
      </w:tr>
      <w:tr xmlns:wp14="http://schemas.microsoft.com/office/word/2010/wordml" w:rsidRPr="003372D3" w:rsidR="00AB1DE2" w:rsidTr="2BD6D4AF" w14:paraId="607AFDA7" wp14:textId="77777777">
        <w:tc>
          <w:tcPr>
            <w:tcW w:w="2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00AB1DE2" w:rsidRDefault="00AB1DE2" w14:paraId="067BD367" wp14:textId="77777777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Naš proizvod će</w:t>
            </w:r>
          </w:p>
        </w:tc>
        <w:tc>
          <w:tcPr>
            <w:tcW w:w="5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2BD6D4AF" w:rsidRDefault="00AB1DE2" w14:paraId="49B53A04" wp14:textId="6C6AD139">
            <w:pPr>
              <w:pStyle w:val="Normal"/>
              <w:bidi w:val="0"/>
              <w:spacing w:before="0" w:beforeAutospacing="off" w:after="0" w:afterAutospacing="off"/>
              <w:ind w:left="0" w:right="0"/>
              <w:jc w:val="left"/>
            </w:pPr>
            <w:r w:rsidR="753CB4F8">
              <w:rPr/>
              <w:t>Dati potrebne informacije krajnjim korisnicima I pružititi im veći broj mogućnosti na platformi.</w:t>
            </w:r>
          </w:p>
        </w:tc>
      </w:tr>
    </w:tbl>
    <w:p xmlns:wp14="http://schemas.microsoft.com/office/word/2010/wordml" w:rsidRPr="006F61C6" w:rsidR="00D96EF7" w:rsidP="00D96EF7" w:rsidRDefault="00D96EF7" w14:paraId="12D53F3F" wp14:textId="77777777">
      <w:pPr>
        <w:pStyle w:val="Naslov1"/>
        <w:rPr>
          <w:lang w:val="sr-Latn-CS"/>
        </w:rPr>
      </w:pPr>
      <w:bookmarkStart w:name="_Toc507815238" w:id="3"/>
      <w:r w:rsidRPr="2BD6D4AF" w:rsidR="00D96EF7">
        <w:rPr>
          <w:lang w:val="sr-Latn-CS"/>
        </w:rPr>
        <w:t>Opis projekta</w:t>
      </w:r>
      <w:bookmarkEnd w:id="3"/>
    </w:p>
    <w:p w:rsidR="6DD3E378" w:rsidP="2BD6D4AF" w:rsidRDefault="6DD3E378" w14:paraId="273CA7C1" w14:textId="36E6A09A">
      <w:pPr>
        <w:pStyle w:val="Teloteksta"/>
        <w:rPr>
          <w:lang w:val="sr-Latn-CS"/>
        </w:rPr>
      </w:pPr>
      <w:r w:rsidRPr="2BD6D4AF" w:rsidR="6DD3E378">
        <w:rPr>
          <w:lang w:val="sr-Latn-CS"/>
        </w:rPr>
        <w:t xml:space="preserve">Teži se proizvodu koji u formi WEB aplikacije ljudima na svakodnevnom nivou pruža brz i lak pristup osnovnim i dodatnim informacijama o Narodnom pozorištu u skladu sa mogućnostima i ciljevima korisnika. </w:t>
      </w:r>
    </w:p>
    <w:p w:rsidR="6DD3E378" w:rsidP="2BD6D4AF" w:rsidRDefault="6DD3E378" w14:paraId="1C859A4E" w14:textId="0DED424B">
      <w:pPr>
        <w:pStyle w:val="Teloteksta"/>
        <w:rPr>
          <w:lang w:val="sr-Latn-CS"/>
        </w:rPr>
      </w:pPr>
      <w:r w:rsidRPr="2BD6D4AF" w:rsidR="6DD3E378">
        <w:rPr>
          <w:lang w:val="sr-Latn-CS"/>
        </w:rPr>
        <w:t>Pri pristupu aplikaciji svaki korisnik dobija mogućnost da otvori svoj</w:t>
      </w:r>
      <w:r w:rsidRPr="2BD6D4AF" w:rsidR="202FCE04">
        <w:rPr>
          <w:lang w:val="sr-Latn-CS"/>
        </w:rPr>
        <w:t xml:space="preserve"> </w:t>
      </w:r>
      <w:r w:rsidRPr="2BD6D4AF" w:rsidR="6DD3E378">
        <w:rPr>
          <w:lang w:val="sr-Latn-CS"/>
        </w:rPr>
        <w:t xml:space="preserve">nalog koji mu omogućava da unese potrebne lične podatke i da na osnovu toga dobije pristup </w:t>
      </w:r>
      <w:r w:rsidRPr="2BD6D4AF" w:rsidR="40DD5B6B">
        <w:rPr>
          <w:lang w:val="sr-Latn-CS"/>
        </w:rPr>
        <w:t>predstavama</w:t>
      </w:r>
      <w:r w:rsidRPr="2BD6D4AF" w:rsidR="653B4999">
        <w:rPr>
          <w:lang w:val="sr-Latn-CS"/>
        </w:rPr>
        <w:t xml:space="preserve"> kao i rezervaciji istih</w:t>
      </w:r>
      <w:r w:rsidRPr="2BD6D4AF" w:rsidR="26966468">
        <w:rPr>
          <w:lang w:val="sr-Latn-CS"/>
        </w:rPr>
        <w:t>.</w:t>
      </w:r>
      <w:r w:rsidRPr="2BD6D4AF" w:rsidR="6DD3E378">
        <w:rPr>
          <w:lang w:val="sr-Latn-CS"/>
        </w:rPr>
        <w:t xml:space="preserve"> Povlašćen pristup aplikaciji ima administrator sa privilegijama da dodaje nove </w:t>
      </w:r>
      <w:r w:rsidRPr="2BD6D4AF" w:rsidR="5ED4B335">
        <w:rPr>
          <w:lang w:val="sr-Latn-CS"/>
        </w:rPr>
        <w:t>predstave</w:t>
      </w:r>
      <w:r w:rsidRPr="2BD6D4AF" w:rsidR="23E02ECB">
        <w:rPr>
          <w:lang w:val="sr-Latn-CS"/>
        </w:rPr>
        <w:t xml:space="preserve"> i</w:t>
      </w:r>
      <w:r w:rsidRPr="2BD6D4AF" w:rsidR="6DD3E378">
        <w:rPr>
          <w:lang w:val="sr-Latn-CS"/>
        </w:rPr>
        <w:t xml:space="preserve"> </w:t>
      </w:r>
      <w:r w:rsidRPr="2BD6D4AF" w:rsidR="1D799867">
        <w:rPr>
          <w:lang w:val="sr-Latn-CS"/>
        </w:rPr>
        <w:t xml:space="preserve">informacije o njima, </w:t>
      </w:r>
      <w:r w:rsidRPr="2BD6D4AF" w:rsidR="6DD3E378">
        <w:rPr>
          <w:lang w:val="sr-Latn-CS"/>
        </w:rPr>
        <w:t xml:space="preserve">novosti </w:t>
      </w:r>
      <w:r w:rsidRPr="2BD6D4AF" w:rsidR="08A9186D">
        <w:rPr>
          <w:lang w:val="sr-Latn-CS"/>
        </w:rPr>
        <w:t>o</w:t>
      </w:r>
      <w:r w:rsidRPr="2BD6D4AF" w:rsidR="6DD3E378">
        <w:rPr>
          <w:lang w:val="sr-Latn-CS"/>
        </w:rPr>
        <w:t xml:space="preserve"> svetu </w:t>
      </w:r>
      <w:r w:rsidRPr="2BD6D4AF" w:rsidR="58A77987">
        <w:rPr>
          <w:lang w:val="sr-Latn-CS"/>
        </w:rPr>
        <w:t>pozorišta</w:t>
      </w:r>
      <w:r w:rsidRPr="2BD6D4AF" w:rsidR="03A3567E">
        <w:rPr>
          <w:lang w:val="sr-Latn-CS"/>
        </w:rPr>
        <w:t xml:space="preserve"> </w:t>
      </w:r>
      <w:r w:rsidRPr="2BD6D4AF" w:rsidR="6DD3E378">
        <w:rPr>
          <w:lang w:val="sr-Latn-CS"/>
        </w:rPr>
        <w:t xml:space="preserve">i da upravlja svim funkcijama koje </w:t>
      </w:r>
      <w:r w:rsidRPr="2BD6D4AF" w:rsidR="172CEADD">
        <w:rPr>
          <w:lang w:val="sr-Latn-CS"/>
        </w:rPr>
        <w:t xml:space="preserve">sajt </w:t>
      </w:r>
      <w:r w:rsidRPr="2BD6D4AF" w:rsidR="6DD3E378">
        <w:rPr>
          <w:lang w:val="sr-Latn-CS"/>
        </w:rPr>
        <w:t>nudi standardnim korisnicima</w:t>
      </w:r>
      <w:r w:rsidRPr="2BD6D4AF" w:rsidR="166DC786">
        <w:rPr>
          <w:lang w:val="sr-Latn-CS"/>
        </w:rPr>
        <w:t xml:space="preserve">. </w:t>
      </w:r>
    </w:p>
    <w:p xmlns:wp14="http://schemas.microsoft.com/office/word/2010/wordml" w:rsidRPr="006F61C6" w:rsidR="00D96EF7" w:rsidP="00D96EF7" w:rsidRDefault="005A054F" w14:paraId="54050C97" wp14:textId="77777777" wp14:noSpellErr="1">
      <w:pPr>
        <w:pStyle w:val="Naslov1"/>
        <w:rPr>
          <w:lang w:val="sr-Latn-CS"/>
        </w:rPr>
      </w:pPr>
      <w:bookmarkStart w:name="_Toc507815239" w:id="4"/>
      <w:r w:rsidRPr="2BD6D4AF" w:rsidR="005A054F">
        <w:rPr>
          <w:lang w:val="sr-Latn-CS"/>
        </w:rPr>
        <w:t>Znanja i veštine potrebne za izradu projekta</w:t>
      </w:r>
      <w:bookmarkEnd w:id="4"/>
    </w:p>
    <w:p w:rsidR="47B9EAD7" w:rsidP="2BD6D4AF" w:rsidRDefault="47B9EAD7" w14:paraId="57D90DB5" w14:textId="39863841">
      <w:pPr>
        <w:pStyle w:val="Normal"/>
        <w:ind w:firstLine="720"/>
        <w:rPr>
          <w:lang w:val="sr-Latn-CS"/>
        </w:rPr>
      </w:pPr>
      <w:r w:rsidRPr="2BD6D4AF" w:rsidR="47B9EAD7">
        <w:rPr>
          <w:lang w:val="sr-Latn-CS"/>
        </w:rPr>
        <w:t xml:space="preserve">Članovi tima poseduju znanje stečeno iz predmeta baziranih na planiranju, modelovanju, projektovanju i </w:t>
      </w:r>
      <w:r>
        <w:tab/>
      </w:r>
      <w:r w:rsidRPr="2BD6D4AF" w:rsidR="47B9EAD7">
        <w:rPr>
          <w:lang w:val="sr-Latn-CS"/>
        </w:rPr>
        <w:t xml:space="preserve">izradi softvera u dvogodišnjem aktivnom školovanju na Elektronskom Fakultetu u Nišu koje još uvek traje. </w:t>
      </w:r>
      <w:r>
        <w:tab/>
      </w:r>
      <w:r w:rsidRPr="2BD6D4AF" w:rsidR="47B9EAD7">
        <w:rPr>
          <w:lang w:val="sr-Latn-CS"/>
        </w:rPr>
        <w:t xml:space="preserve">Poznavanje Java, C, C++ i C# programskih jezika, kao i osnova HTML-a i WEB programiranja karakteriše </w:t>
      </w:r>
      <w:r>
        <w:tab/>
      </w:r>
      <w:r w:rsidRPr="2BD6D4AF" w:rsidR="47B9EAD7">
        <w:rPr>
          <w:lang w:val="sr-Latn-CS"/>
        </w:rPr>
        <w:t>oba člana tima.</w:t>
      </w:r>
    </w:p>
    <w:p w:rsidR="47B9EAD7" w:rsidP="2BD6D4AF" w:rsidRDefault="47B9EAD7" w14:paraId="6E2916EA" w14:textId="400F509A">
      <w:pPr>
        <w:pStyle w:val="Normal"/>
        <w:ind w:firstLine="720"/>
      </w:pPr>
      <w:r w:rsidRPr="2BD6D4AF" w:rsidR="47B9EAD7">
        <w:rPr>
          <w:lang w:val="sr-Latn-CS"/>
        </w:rPr>
        <w:t>Članovi tima pojedinačno:</w:t>
      </w:r>
    </w:p>
    <w:p w:rsidR="2BD6D4AF" w:rsidP="2BD6D4AF" w:rsidRDefault="2BD6D4AF" w14:paraId="2DAF4017" w14:textId="53B928DA">
      <w:pPr>
        <w:pStyle w:val="Normal"/>
        <w:rPr>
          <w:lang w:val="sr-Latn-CS"/>
        </w:rPr>
      </w:pPr>
    </w:p>
    <w:p w:rsidR="73AF3EFE" w:rsidP="2BD6D4AF" w:rsidRDefault="73AF3EFE" w14:paraId="63809C3A" w14:textId="21D16682">
      <w:pPr>
        <w:pStyle w:val="Normal"/>
        <w:ind w:firstLine="720"/>
      </w:pPr>
      <w:r w:rsidRPr="2BD6D4AF" w:rsidR="73AF3EFE">
        <w:rPr>
          <w:lang w:val="sr-Latn-CS"/>
        </w:rPr>
        <w:t>Milan</w:t>
      </w:r>
      <w:r w:rsidRPr="2BD6D4AF" w:rsidR="47B9EAD7">
        <w:rPr>
          <w:lang w:val="sr-Latn-CS"/>
        </w:rPr>
        <w:t xml:space="preserve"> </w:t>
      </w:r>
      <w:r w:rsidRPr="2BD6D4AF" w:rsidR="47B9EAD7">
        <w:rPr>
          <w:lang w:val="sr-Latn-CS"/>
        </w:rPr>
        <w:t>(vođa tima):</w:t>
      </w:r>
      <w:r w:rsidRPr="2BD6D4AF" w:rsidR="32542430">
        <w:rPr>
          <w:lang w:val="sr-Latn-CS"/>
        </w:rPr>
        <w:t xml:space="preserve"> </w:t>
      </w:r>
    </w:p>
    <w:p w:rsidR="47B9EAD7" w:rsidP="2BD6D4AF" w:rsidRDefault="47B9EAD7" w14:paraId="63FA9C9C" w14:textId="5790919A">
      <w:pPr>
        <w:pStyle w:val="Normal"/>
        <w:ind w:left="720" w:firstLine="720"/>
        <w:rPr>
          <w:lang w:val="sr-Latn-CS"/>
        </w:rPr>
      </w:pPr>
      <w:r w:rsidRPr="2BD6D4AF" w:rsidR="47B9EAD7">
        <w:rPr>
          <w:lang w:val="sr-Latn-CS"/>
        </w:rPr>
        <w:t>►</w:t>
      </w:r>
      <w:r>
        <w:tab/>
      </w:r>
      <w:r w:rsidRPr="2BD6D4AF" w:rsidR="47B9EAD7">
        <w:rPr>
          <w:lang w:val="sr-Latn-CS"/>
        </w:rPr>
        <w:t>iskustvo u izradi i planiranju projekata</w:t>
      </w:r>
    </w:p>
    <w:p w:rsidR="47B9EAD7" w:rsidP="2BD6D4AF" w:rsidRDefault="47B9EAD7" w14:paraId="263260C8" w14:textId="77F54D27">
      <w:pPr>
        <w:pStyle w:val="Normal"/>
        <w:ind w:left="720" w:firstLine="720"/>
      </w:pPr>
      <w:r w:rsidRPr="2BD6D4AF" w:rsidR="47B9EAD7">
        <w:rPr>
          <w:lang w:val="sr-Latn-CS"/>
        </w:rPr>
        <w:t>►</w:t>
      </w:r>
      <w:r>
        <w:tab/>
      </w:r>
      <w:r w:rsidRPr="2BD6D4AF" w:rsidR="47B9EAD7">
        <w:rPr>
          <w:lang w:val="sr-Latn-CS"/>
        </w:rPr>
        <w:t>malo iskustva u radu sa C, C++ i Java programskim jezicima</w:t>
      </w:r>
    </w:p>
    <w:p w:rsidR="47B9EAD7" w:rsidP="2BD6D4AF" w:rsidRDefault="47B9EAD7" w14:paraId="4CADE4DB" w14:textId="1F1D2D31">
      <w:pPr>
        <w:pStyle w:val="Normal"/>
        <w:ind w:left="720" w:firstLine="720"/>
      </w:pPr>
      <w:r w:rsidRPr="2BD6D4AF" w:rsidR="47B9EAD7">
        <w:rPr>
          <w:lang w:val="sr-Latn-CS"/>
        </w:rPr>
        <w:t>►</w:t>
      </w:r>
      <w:r>
        <w:tab/>
      </w:r>
      <w:r w:rsidRPr="2BD6D4AF" w:rsidR="47B9EAD7">
        <w:rPr>
          <w:lang w:val="sr-Latn-CS"/>
        </w:rPr>
        <w:t>sposobnosti planiranja i organizacije</w:t>
      </w:r>
    </w:p>
    <w:p w:rsidR="47B9EAD7" w:rsidP="2BD6D4AF" w:rsidRDefault="47B9EAD7" w14:paraId="2EDFCC1A" w14:textId="7354BD75">
      <w:pPr>
        <w:pStyle w:val="Normal"/>
        <w:ind w:left="720" w:firstLine="720"/>
      </w:pPr>
      <w:r w:rsidRPr="2BD6D4AF" w:rsidR="47B9EAD7">
        <w:rPr>
          <w:lang w:val="sr-Latn-CS"/>
        </w:rPr>
        <w:t>►</w:t>
      </w:r>
      <w:r>
        <w:tab/>
      </w:r>
      <w:r w:rsidRPr="2BD6D4AF" w:rsidR="47B9EAD7">
        <w:rPr>
          <w:lang w:val="sr-Latn-CS"/>
        </w:rPr>
        <w:t>malo iskustva u radu sa WEB programiranjem</w:t>
      </w:r>
    </w:p>
    <w:p w:rsidR="47B9EAD7" w:rsidP="2BD6D4AF" w:rsidRDefault="47B9EAD7" w14:paraId="19D24284" w14:textId="542D7BE8">
      <w:pPr>
        <w:pStyle w:val="Normal"/>
        <w:ind w:firstLine="720"/>
        <w:rPr>
          <w:lang w:val="sr-Latn-CS"/>
        </w:rPr>
      </w:pPr>
      <w:r w:rsidRPr="2BD6D4AF" w:rsidR="47B9EAD7">
        <w:rPr>
          <w:lang w:val="sr-Latn-CS"/>
        </w:rPr>
        <w:t>A</w:t>
      </w:r>
      <w:r w:rsidRPr="2BD6D4AF" w:rsidR="7A15D562">
        <w:rPr>
          <w:lang w:val="sr-Latn-CS"/>
        </w:rPr>
        <w:t>driana</w:t>
      </w:r>
      <w:r w:rsidRPr="2BD6D4AF" w:rsidR="47B9EAD7">
        <w:rPr>
          <w:lang w:val="sr-Latn-CS"/>
        </w:rPr>
        <w:t>:</w:t>
      </w:r>
    </w:p>
    <w:p w:rsidR="47B9EAD7" w:rsidP="2BD6D4AF" w:rsidRDefault="47B9EAD7" w14:paraId="7A26AAE2" w14:textId="09CCA15C">
      <w:pPr>
        <w:pStyle w:val="Normal"/>
      </w:pPr>
      <w:r w:rsidRPr="2BD6D4AF" w:rsidR="47B9EAD7">
        <w:rPr>
          <w:lang w:val="sr-Latn-CS"/>
        </w:rPr>
        <w:t xml:space="preserve"> </w:t>
      </w:r>
      <w:r>
        <w:tab/>
      </w:r>
      <w:r>
        <w:tab/>
      </w:r>
      <w:r w:rsidRPr="2BD6D4AF" w:rsidR="47B9EAD7">
        <w:rPr>
          <w:lang w:val="sr-Latn-CS"/>
        </w:rPr>
        <w:t>►</w:t>
      </w:r>
      <w:r>
        <w:tab/>
      </w:r>
      <w:r w:rsidRPr="2BD6D4AF" w:rsidR="47B9EAD7">
        <w:rPr>
          <w:lang w:val="sr-Latn-CS"/>
        </w:rPr>
        <w:t>iskustvo u radu sa bazama podataka</w:t>
      </w:r>
    </w:p>
    <w:p w:rsidR="47B9EAD7" w:rsidP="2BD6D4AF" w:rsidRDefault="47B9EAD7" w14:paraId="01FF962D" w14:textId="1FD78F52">
      <w:pPr>
        <w:pStyle w:val="Normal"/>
        <w:ind w:left="720" w:firstLine="720"/>
      </w:pPr>
      <w:r w:rsidRPr="2BD6D4AF" w:rsidR="47B9EAD7">
        <w:rPr>
          <w:lang w:val="sr-Latn-CS"/>
        </w:rPr>
        <w:t>►</w:t>
      </w:r>
      <w:r>
        <w:tab/>
      </w:r>
      <w:r w:rsidRPr="2BD6D4AF" w:rsidR="47B9EAD7">
        <w:rPr>
          <w:lang w:val="sr-Latn-CS"/>
        </w:rPr>
        <w:t>malo iskustva u radu sa Java i C++ programskim jezicima</w:t>
      </w:r>
    </w:p>
    <w:p w:rsidR="47B9EAD7" w:rsidP="2BD6D4AF" w:rsidRDefault="47B9EAD7" w14:paraId="26E5328C" w14:textId="230BF417">
      <w:pPr>
        <w:pStyle w:val="Normal"/>
        <w:ind w:left="720" w:firstLine="720"/>
      </w:pPr>
      <w:r w:rsidRPr="2BD6D4AF" w:rsidR="47B9EAD7">
        <w:rPr>
          <w:lang w:val="sr-Latn-CS"/>
        </w:rPr>
        <w:t>►</w:t>
      </w:r>
      <w:r>
        <w:tab/>
      </w:r>
      <w:r w:rsidRPr="2BD6D4AF" w:rsidR="47B9EAD7">
        <w:rPr>
          <w:lang w:val="sr-Latn-CS"/>
        </w:rPr>
        <w:t>malo iskustva u radu sa WEB programiranjem</w:t>
      </w:r>
    </w:p>
    <w:p w:rsidR="47B9EAD7" w:rsidP="2BD6D4AF" w:rsidRDefault="47B9EAD7" w14:paraId="698A0ED8" w14:textId="625DEC66">
      <w:pPr>
        <w:pStyle w:val="Normal"/>
      </w:pPr>
      <w:r w:rsidRPr="2BD6D4AF" w:rsidR="47B9EAD7">
        <w:rPr>
          <w:lang w:val="sr-Latn-CS"/>
        </w:rPr>
        <w:t xml:space="preserve"> </w:t>
      </w:r>
    </w:p>
    <w:p w:rsidR="47B9EAD7" w:rsidP="2BD6D4AF" w:rsidRDefault="47B9EAD7" w14:paraId="0CFA6E5A" w14:textId="058797D2">
      <w:pPr>
        <w:pStyle w:val="Normal"/>
      </w:pPr>
      <w:r w:rsidRPr="2BD6D4AF" w:rsidR="47B9EAD7">
        <w:rPr>
          <w:lang w:val="sr-Latn-CS"/>
        </w:rPr>
        <w:t xml:space="preserve"> </w:t>
      </w:r>
    </w:p>
    <w:p w:rsidR="47B9EAD7" w:rsidP="2BD6D4AF" w:rsidRDefault="47B9EAD7" w14:paraId="4ADB9A3C" w14:textId="2AF216B7">
      <w:pPr>
        <w:pStyle w:val="Normal"/>
      </w:pPr>
      <w:r w:rsidRPr="2BD6D4AF" w:rsidR="47B9EAD7">
        <w:rPr>
          <w:lang w:val="sr-Latn-CS"/>
        </w:rPr>
        <w:t>Rizik za uspešnu realizaciju projekta može da predstavlja problem kod potencijalne ideje u vezi projektom koji je izvan opsega znanja članova tima u ovom trenutku, pre svega zbog manjka iskustva. Na rešavanju ovakog problema će se raditi tokom celog procesa izrade projekta u težnji da on ne predstavlja blokadu na putu do konačnog produkta.</w:t>
      </w:r>
    </w:p>
    <w:p xmlns:wp14="http://schemas.microsoft.com/office/word/2010/wordml" w:rsidRPr="006F61C6" w:rsidR="005A054F" w:rsidP="005A054F" w:rsidRDefault="00835400" w14:paraId="19C5A0EB" wp14:textId="77777777">
      <w:pPr>
        <w:pStyle w:val="Naslov1"/>
        <w:rPr>
          <w:lang w:val="sr-Latn-CS"/>
        </w:rPr>
      </w:pPr>
      <w:bookmarkStart w:name="_Toc507815240" w:id="5"/>
      <w:r w:rsidRPr="2BD6D4AF" w:rsidR="00835400">
        <w:rPr>
          <w:lang w:val="sr-Latn-CS"/>
        </w:rPr>
        <w:t>Cilj i motivacija tima</w:t>
      </w:r>
      <w:bookmarkEnd w:id="5"/>
    </w:p>
    <w:p w:rsidR="3821D850" w:rsidP="2BD6D4AF" w:rsidRDefault="3821D850" w14:paraId="6AE59898" w14:textId="615BB38C">
      <w:pPr>
        <w:pStyle w:val="Teloteksta"/>
        <w:rPr>
          <w:lang w:val="sr-Latn-CS"/>
        </w:rPr>
      </w:pPr>
      <w:r w:rsidRPr="2BD6D4AF" w:rsidR="3821D850">
        <w:rPr>
          <w:lang w:val="sr-Latn-CS"/>
        </w:rPr>
        <w:t>Tim će nastojati da ideje, koje su u našim očima inovativne kao i izazovne, realizuje na što bolji način uz individualno i timsko zalaganje i rad.</w:t>
      </w:r>
    </w:p>
    <w:p w:rsidR="3821D850" w:rsidP="2BD6D4AF" w:rsidRDefault="3821D850" w14:paraId="19CAB9C5" w14:textId="309F8C2F">
      <w:pPr>
        <w:pStyle w:val="Teloteksta"/>
      </w:pPr>
      <w:r w:rsidRPr="2BD6D4AF" w:rsidR="3821D850">
        <w:rPr>
          <w:lang w:val="sr-Latn-CS"/>
        </w:rPr>
        <w:t xml:space="preserve">Ciljevi i motivacija članova tima: </w:t>
      </w:r>
    </w:p>
    <w:p w:rsidR="3821D850" w:rsidP="2BD6D4AF" w:rsidRDefault="3821D850" w14:paraId="1E2343BC" w14:textId="3E1B910B">
      <w:pPr>
        <w:pStyle w:val="Teloteksta"/>
      </w:pPr>
      <w:r w:rsidRPr="2BD6D4AF" w:rsidR="3821D850">
        <w:rPr>
          <w:lang w:val="sr-Latn-CS"/>
        </w:rPr>
        <w:t>Milan  (vođa tima)</w:t>
      </w:r>
    </w:p>
    <w:p w:rsidR="3821D850" w:rsidP="2BD6D4AF" w:rsidRDefault="3821D850" w14:paraId="32A0DFAF" w14:textId="16438792">
      <w:pPr>
        <w:pStyle w:val="Teloteksta"/>
      </w:pPr>
      <w:r w:rsidRPr="2BD6D4AF" w:rsidR="3821D850">
        <w:rPr>
          <w:lang w:val="sr-Latn-CS"/>
        </w:rPr>
        <w:t>►</w:t>
      </w:r>
      <w:r>
        <w:tab/>
      </w:r>
      <w:r w:rsidRPr="2BD6D4AF" w:rsidR="3821D850">
        <w:rPr>
          <w:lang w:val="sr-Latn-CS"/>
        </w:rPr>
        <w:t>ličnost motivisana komunikacijom</w:t>
      </w:r>
    </w:p>
    <w:p w:rsidR="3821D850" w:rsidP="2BD6D4AF" w:rsidRDefault="3821D850" w14:paraId="4F77F1BE" w14:textId="52A55991">
      <w:pPr>
        <w:pStyle w:val="Teloteksta"/>
      </w:pPr>
      <w:r w:rsidRPr="2BD6D4AF" w:rsidR="3821D850">
        <w:rPr>
          <w:lang w:val="sr-Latn-CS"/>
        </w:rPr>
        <w:t>►</w:t>
      </w:r>
      <w:r>
        <w:tab/>
      </w:r>
      <w:r w:rsidRPr="2BD6D4AF" w:rsidR="3821D850">
        <w:rPr>
          <w:lang w:val="sr-Latn-CS"/>
        </w:rPr>
        <w:t xml:space="preserve">uspeh u </w:t>
      </w:r>
      <w:r w:rsidRPr="2BD6D4AF" w:rsidR="3821D850">
        <w:rPr>
          <w:lang w:val="sr-Latn-CS"/>
        </w:rPr>
        <w:t>vođenju</w:t>
      </w:r>
      <w:r w:rsidRPr="2BD6D4AF" w:rsidR="3821D850">
        <w:rPr>
          <w:lang w:val="sr-Latn-CS"/>
        </w:rPr>
        <w:t xml:space="preserve"> tima do zacrtanog cilja</w:t>
      </w:r>
    </w:p>
    <w:p w:rsidR="3821D850" w:rsidP="2BD6D4AF" w:rsidRDefault="3821D850" w14:paraId="29CF2118" w14:textId="7F5CFBCF">
      <w:pPr>
        <w:pStyle w:val="Teloteksta"/>
      </w:pPr>
      <w:r w:rsidRPr="2BD6D4AF" w:rsidR="3821D850">
        <w:rPr>
          <w:lang w:val="sr-Latn-CS"/>
        </w:rPr>
        <w:t>►</w:t>
      </w:r>
      <w:r>
        <w:tab/>
      </w:r>
      <w:r w:rsidRPr="2BD6D4AF" w:rsidR="3821D850">
        <w:rPr>
          <w:lang w:val="sr-Latn-CS"/>
        </w:rPr>
        <w:t>sticanje više znanja u pogledu WEB programiranja</w:t>
      </w:r>
    </w:p>
    <w:p w:rsidR="3821D850" w:rsidP="2BD6D4AF" w:rsidRDefault="3821D850" w14:paraId="10E73740" w14:textId="0FEAABF3">
      <w:pPr>
        <w:pStyle w:val="Teloteksta"/>
      </w:pPr>
      <w:r w:rsidRPr="2BD6D4AF" w:rsidR="3821D850">
        <w:rPr>
          <w:lang w:val="sr-Latn-CS"/>
        </w:rPr>
        <w:t>►</w:t>
      </w:r>
      <w:r>
        <w:tab/>
      </w:r>
      <w:r w:rsidRPr="2BD6D4AF" w:rsidR="3821D850">
        <w:rPr>
          <w:lang w:val="sr-Latn-CS"/>
        </w:rPr>
        <w:t>sticanje iskustva u radu sa programskim jezicima</w:t>
      </w:r>
    </w:p>
    <w:p w:rsidR="3821D850" w:rsidP="2BD6D4AF" w:rsidRDefault="3821D850" w14:paraId="4110F904" w14:textId="16933CD0">
      <w:pPr>
        <w:pStyle w:val="Teloteksta"/>
      </w:pPr>
      <w:r w:rsidRPr="2BD6D4AF" w:rsidR="3821D850">
        <w:rPr>
          <w:lang w:val="sr-Latn-CS"/>
        </w:rPr>
        <w:t xml:space="preserve">Adriana </w:t>
      </w:r>
    </w:p>
    <w:p w:rsidR="3821D850" w:rsidP="2BD6D4AF" w:rsidRDefault="3821D850" w14:paraId="695F31A7" w14:textId="346B8A33">
      <w:pPr>
        <w:pStyle w:val="Teloteksta"/>
      </w:pPr>
      <w:r w:rsidRPr="2BD6D4AF" w:rsidR="3821D850">
        <w:rPr>
          <w:lang w:val="sr-Latn-CS"/>
        </w:rPr>
        <w:t>►</w:t>
      </w:r>
      <w:r>
        <w:tab/>
      </w:r>
      <w:r w:rsidRPr="2BD6D4AF" w:rsidR="3821D850">
        <w:rPr>
          <w:lang w:val="sr-Latn-CS"/>
        </w:rPr>
        <w:t>ličnost motivisana zadatkom</w:t>
      </w:r>
    </w:p>
    <w:p w:rsidR="3821D850" w:rsidP="2BD6D4AF" w:rsidRDefault="3821D850" w14:paraId="4194969E" w14:textId="48DBB0EF">
      <w:pPr>
        <w:pStyle w:val="Teloteksta"/>
      </w:pPr>
      <w:r w:rsidRPr="2BD6D4AF" w:rsidR="3821D850">
        <w:rPr>
          <w:lang w:val="sr-Latn-CS"/>
        </w:rPr>
        <w:t>►</w:t>
      </w:r>
      <w:r>
        <w:tab/>
      </w:r>
      <w:r w:rsidRPr="2BD6D4AF" w:rsidR="3821D850">
        <w:rPr>
          <w:lang w:val="sr-Latn-CS"/>
        </w:rPr>
        <w:t>sticanje iskustva u radu u timu</w:t>
      </w:r>
    </w:p>
    <w:p w:rsidR="3821D850" w:rsidP="2BD6D4AF" w:rsidRDefault="3821D850" w14:paraId="69E16BF6" w14:textId="1B8E576E">
      <w:pPr>
        <w:pStyle w:val="Teloteksta"/>
      </w:pPr>
      <w:r w:rsidRPr="2BD6D4AF" w:rsidR="3821D850">
        <w:rPr>
          <w:lang w:val="sr-Latn-CS"/>
        </w:rPr>
        <w:t>►</w:t>
      </w:r>
      <w:r>
        <w:tab/>
      </w:r>
      <w:r w:rsidRPr="2BD6D4AF" w:rsidR="3821D850">
        <w:rPr>
          <w:lang w:val="sr-Latn-CS"/>
        </w:rPr>
        <w:t>sticanje iskustva u pogledu WEB programiranja</w:t>
      </w:r>
    </w:p>
    <w:p w:rsidR="3821D850" w:rsidP="2BD6D4AF" w:rsidRDefault="3821D850" w14:paraId="6EB33881" w14:textId="7F9F3C0F">
      <w:pPr>
        <w:pStyle w:val="Teloteksta"/>
      </w:pPr>
      <w:r w:rsidRPr="2BD6D4AF" w:rsidR="3821D850">
        <w:rPr>
          <w:lang w:val="sr-Latn-CS"/>
        </w:rPr>
        <w:t xml:space="preserve"> </w:t>
      </w:r>
    </w:p>
    <w:p w:rsidR="2BD6D4AF" w:rsidP="2BD6D4AF" w:rsidRDefault="2BD6D4AF" w14:paraId="0649A557" w14:textId="35B0F1B1">
      <w:pPr>
        <w:pStyle w:val="Teloteksta"/>
        <w:rPr>
          <w:lang w:val="sr-Latn-CS"/>
        </w:rPr>
      </w:pPr>
    </w:p>
    <w:p xmlns:wp14="http://schemas.microsoft.com/office/word/2010/wordml" w:rsidRPr="006F61C6" w:rsidR="00835400" w:rsidP="00835400" w:rsidRDefault="00835400" w14:paraId="1F3559E0" wp14:textId="77777777" wp14:noSpellErr="1">
      <w:pPr>
        <w:pStyle w:val="Naslov1"/>
        <w:rPr>
          <w:lang w:val="sr-Latn-CS"/>
        </w:rPr>
      </w:pPr>
      <w:bookmarkStart w:name="_Toc507815241" w:id="6"/>
      <w:r w:rsidRPr="2BD6D4AF" w:rsidR="00835400">
        <w:rPr>
          <w:lang w:val="sr-Latn-CS"/>
        </w:rPr>
        <w:t>Vođa tima</w:t>
      </w:r>
      <w:bookmarkEnd w:id="6"/>
    </w:p>
    <w:p w:rsidR="5D9B39C3" w:rsidP="2BD6D4AF" w:rsidRDefault="5D9B39C3" w14:paraId="613CE326" w14:textId="7BBD3632">
      <w:pPr>
        <w:pStyle w:val="Normal"/>
        <w:ind w:firstLine="720"/>
        <w:rPr>
          <w:lang w:val="sr-Latn-CS"/>
        </w:rPr>
      </w:pPr>
      <w:r w:rsidRPr="2BD6D4AF" w:rsidR="5D9B39C3">
        <w:rPr>
          <w:lang w:val="sr-Latn-CS"/>
        </w:rPr>
        <w:t xml:space="preserve">Vođa tima je izabran verbalnim dogovorom  na prvom neformalnom sastanku. </w:t>
      </w:r>
      <w:r w:rsidRPr="2BD6D4AF" w:rsidR="5D9B39C3">
        <w:rPr>
          <w:lang w:val="sr-Latn-CS"/>
        </w:rPr>
        <w:t xml:space="preserve">Vođa tima je pre nego što je </w:t>
      </w:r>
      <w:r>
        <w:tab/>
      </w:r>
      <w:r w:rsidRPr="2BD6D4AF" w:rsidR="5D9B39C3">
        <w:rPr>
          <w:lang w:val="sr-Latn-CS"/>
        </w:rPr>
        <w:t xml:space="preserve">izabran dao početne ideje o načinu komunikacije, načinu razmene </w:t>
      </w:r>
      <w:r w:rsidRPr="2BD6D4AF" w:rsidR="5D9B39C3">
        <w:rPr>
          <w:lang w:val="sr-Latn-CS"/>
        </w:rPr>
        <w:t xml:space="preserve">dokumenata i fajlova tokom izrade </w:t>
      </w:r>
      <w:r>
        <w:tab/>
      </w:r>
      <w:r w:rsidRPr="2BD6D4AF" w:rsidR="5D9B39C3">
        <w:rPr>
          <w:lang w:val="sr-Latn-CS"/>
        </w:rPr>
        <w:t>projekta što ga je preporučilo za predstavnika tima.</w:t>
      </w:r>
      <w:r w:rsidRPr="2BD6D4AF" w:rsidR="5644D6DA">
        <w:rPr>
          <w:lang w:val="sr-Latn-CS"/>
        </w:rPr>
        <w:t xml:space="preserve"> </w:t>
      </w:r>
    </w:p>
    <w:p xmlns:wp14="http://schemas.microsoft.com/office/word/2010/wordml" w:rsidRPr="006F61C6" w:rsidR="00995C29" w:rsidP="00995C29" w:rsidRDefault="00D62E1E" w14:paraId="305F5903" wp14:textId="77777777">
      <w:pPr>
        <w:pStyle w:val="Naslov1"/>
        <w:rPr>
          <w:lang w:val="sr-Latn-CS"/>
        </w:rPr>
      </w:pPr>
      <w:bookmarkStart w:name="_Toc507815242" w:id="7"/>
      <w:r w:rsidRPr="2BD6D4AF" w:rsidR="00D62E1E">
        <w:rPr>
          <w:lang w:val="sr-Latn-CS"/>
        </w:rPr>
        <w:t>Komunikacija</w:t>
      </w:r>
      <w:bookmarkEnd w:id="7"/>
    </w:p>
    <w:p w:rsidR="65C9C665" w:rsidP="2BD6D4AF" w:rsidRDefault="65C9C665" w14:paraId="3B545DFC" w14:textId="5F65F051">
      <w:pPr>
        <w:pStyle w:val="Teloteksta"/>
        <w:rPr>
          <w:lang w:val="sr-Latn-CS"/>
        </w:rPr>
      </w:pPr>
      <w:r w:rsidRPr="2BD6D4AF" w:rsidR="65C9C665">
        <w:rPr>
          <w:lang w:val="sr-Latn-CS"/>
        </w:rPr>
        <w:t xml:space="preserve">Članovi tima međusobno će biti u kontaktu preko </w:t>
      </w:r>
      <w:r w:rsidRPr="2BD6D4AF" w:rsidR="65C9C665">
        <w:rPr>
          <w:lang w:val="sr-Latn-CS"/>
        </w:rPr>
        <w:t>WhatsApp</w:t>
      </w:r>
      <w:r w:rsidRPr="2BD6D4AF" w:rsidR="65C9C665">
        <w:rPr>
          <w:lang w:val="sr-Latn-CS"/>
        </w:rPr>
        <w:t xml:space="preserve"> četa u svakom trenutku, kao i </w:t>
      </w:r>
      <w:r w:rsidRPr="2BD6D4AF" w:rsidR="65C9C665">
        <w:rPr>
          <w:lang w:val="sr-Latn-CS"/>
        </w:rPr>
        <w:t>MSTeams</w:t>
      </w:r>
      <w:r w:rsidRPr="2BD6D4AF" w:rsidR="65C9C665">
        <w:rPr>
          <w:lang w:val="sr-Latn-CS"/>
        </w:rPr>
        <w:t xml:space="preserve"> aplikacije koja je oformljena u svrhu lakše verbalne komunikacije i deljenja materijala u vezi projekta i predstavljaće osnovni komunikacioni medijum tima.</w:t>
      </w:r>
    </w:p>
    <w:p w:rsidR="65C9C665" w:rsidP="2BD6D4AF" w:rsidRDefault="65C9C665" w14:paraId="2BBEA038" w14:textId="6675DF27">
      <w:pPr>
        <w:pStyle w:val="Teloteksta"/>
        <w:rPr>
          <w:lang w:val="sr-Latn-CS"/>
        </w:rPr>
      </w:pPr>
      <w:r w:rsidRPr="2BD6D4AF" w:rsidR="65C9C665">
        <w:rPr>
          <w:lang w:val="sr-Latn-CS"/>
        </w:rPr>
        <w:t xml:space="preserve">Sastanci će se održavati uživo ali i na prethodno pomenutoj </w:t>
      </w:r>
      <w:r w:rsidRPr="2BD6D4AF" w:rsidR="65C9C665">
        <w:rPr>
          <w:lang w:val="sr-Latn-CS"/>
        </w:rPr>
        <w:t>MSTeams</w:t>
      </w:r>
      <w:r w:rsidRPr="2BD6D4AF" w:rsidR="65C9C665">
        <w:rPr>
          <w:lang w:val="sr-Latn-CS"/>
        </w:rPr>
        <w:t xml:space="preserve"> </w:t>
      </w:r>
      <w:r w:rsidRPr="2BD6D4AF" w:rsidR="2A510FD9">
        <w:rPr>
          <w:lang w:val="sr-Latn-CS"/>
        </w:rPr>
        <w:t>aplikaciji</w:t>
      </w:r>
      <w:r w:rsidRPr="2BD6D4AF" w:rsidR="65C9C665">
        <w:rPr>
          <w:lang w:val="sr-Latn-CS"/>
        </w:rPr>
        <w:t xml:space="preserve"> korišćenjem video poziva za verbalnu komunikaciju. Materijal i korisni linkovi biće deljeni </w:t>
      </w:r>
      <w:r w:rsidRPr="2BD6D4AF" w:rsidR="09A38272">
        <w:rPr>
          <w:lang w:val="sr-Latn-CS"/>
        </w:rPr>
        <w:t xml:space="preserve">u </w:t>
      </w:r>
      <w:r w:rsidRPr="2BD6D4AF" w:rsidR="09A38272">
        <w:rPr>
          <w:lang w:val="sr-Latn-CS"/>
        </w:rPr>
        <w:t>WhatsApp</w:t>
      </w:r>
      <w:r w:rsidRPr="2BD6D4AF" w:rsidR="09A38272">
        <w:rPr>
          <w:lang w:val="sr-Latn-CS"/>
        </w:rPr>
        <w:t xml:space="preserve"> </w:t>
      </w:r>
      <w:r w:rsidRPr="2BD6D4AF" w:rsidR="65C9C665">
        <w:rPr>
          <w:lang w:val="sr-Latn-CS"/>
        </w:rPr>
        <w:t>četu namenjenim u tu svrhu.</w:t>
      </w:r>
    </w:p>
    <w:p w:rsidR="772CC1D4" w:rsidP="2BD6D4AF" w:rsidRDefault="772CC1D4" w14:paraId="3B8A1800" w14:textId="197BC38D">
      <w:pPr>
        <w:pStyle w:val="Teloteksta"/>
        <w:rPr>
          <w:lang w:val="sr-Latn-CS"/>
        </w:rPr>
      </w:pPr>
      <w:r w:rsidRPr="2BD6D4AF" w:rsidR="772CC1D4">
        <w:rPr>
          <w:lang w:val="sr-Latn-CS"/>
        </w:rPr>
        <w:t xml:space="preserve">Oboma </w:t>
      </w:r>
      <w:r w:rsidRPr="2BD6D4AF" w:rsidR="65C9C665">
        <w:rPr>
          <w:lang w:val="sr-Latn-CS"/>
        </w:rPr>
        <w:t>član</w:t>
      </w:r>
      <w:r w:rsidRPr="2BD6D4AF" w:rsidR="678EB0AA">
        <w:rPr>
          <w:lang w:val="sr-Latn-CS"/>
        </w:rPr>
        <w:t>a</w:t>
      </w:r>
      <w:r w:rsidRPr="2BD6D4AF" w:rsidR="65C9C665">
        <w:rPr>
          <w:lang w:val="sr-Latn-CS"/>
        </w:rPr>
        <w:t xml:space="preserve"> je ravnopravno omogućeno učestvovanje u idejnom projektovanju i oblikovanju budućeg rešenja, a vođa tima će evidentirati sve promene u pogledu aplikacije od njene prve zamisli, pa sve do finalnog produkta posebnim dokumentom</w:t>
      </w:r>
      <w:r w:rsidRPr="2BD6D4AF" w:rsidR="64B710A4">
        <w:rPr>
          <w:lang w:val="sr-Latn-CS"/>
        </w:rPr>
        <w:t>.</w:t>
      </w:r>
    </w:p>
    <w:p xmlns:wp14="http://schemas.microsoft.com/office/word/2010/wordml" w:rsidRPr="006F61C6" w:rsidR="00835400" w:rsidP="00835400" w:rsidRDefault="00835400" w14:paraId="1AE32D62" wp14:textId="77777777">
      <w:pPr>
        <w:pStyle w:val="Naslov1"/>
        <w:rPr>
          <w:lang w:val="sr-Latn-CS"/>
        </w:rPr>
      </w:pPr>
      <w:bookmarkStart w:name="_Toc507815243" w:id="8"/>
      <w:r w:rsidRPr="2BD6D4AF" w:rsidR="00835400">
        <w:rPr>
          <w:lang w:val="sr-Latn-CS"/>
        </w:rPr>
        <w:t>Planiranje vremena</w:t>
      </w:r>
      <w:bookmarkEnd w:id="8"/>
    </w:p>
    <w:p w:rsidR="6EEA3E66" w:rsidP="2BD6D4AF" w:rsidRDefault="6EEA3E66" w14:paraId="47CB0A13" w14:textId="6F18FF02">
      <w:pPr>
        <w:pStyle w:val="Teloteksta"/>
        <w:rPr>
          <w:lang w:val="sr-Latn-RS"/>
        </w:rPr>
      </w:pPr>
      <w:r w:rsidRPr="2BD6D4AF" w:rsidR="6EEA3E66">
        <w:rPr>
          <w:lang w:val="sr-Latn-RS"/>
        </w:rPr>
        <w:t>Oba člana tima će pojedinačno, uz prethodnu konsultaciju o tome šta su njegovi zadaci, raditi na projektu oko 5 sati nedeljno.</w:t>
      </w:r>
    </w:p>
    <w:p w:rsidR="6EEA3E66" w:rsidP="2BD6D4AF" w:rsidRDefault="6EEA3E66" w14:paraId="6D361EF4" w14:textId="11DF70BD">
      <w:pPr>
        <w:pStyle w:val="Teloteksta"/>
      </w:pPr>
      <w:r w:rsidRPr="2BD6D4AF" w:rsidR="6EEA3E66">
        <w:rPr>
          <w:lang w:val="sr-Latn-RS"/>
        </w:rPr>
        <w:t>Sastanak tima održavaće se jednom nedeljno u zavisnosti od potreba i imaće za cilj postavljanje ciljeva u skladu sa onim što treba da bude završeno u toku narede nedelje i pregled onoga što je urađeno tokom prethodne sedmice.</w:t>
      </w:r>
    </w:p>
    <w:p xmlns:wp14="http://schemas.microsoft.com/office/word/2010/wordml" w:rsidRPr="006F61C6" w:rsidR="002343C5" w:rsidRDefault="002343C5" w14:paraId="3CF2D8B6" wp14:textId="77777777">
      <w:pPr>
        <w:pStyle w:val="Teloteksta"/>
        <w:rPr>
          <w:lang w:val="sr-Latn-CS"/>
        </w:rPr>
      </w:pPr>
    </w:p>
    <w:sectPr w:rsidRPr="006F61C6" w:rsidR="002343C5">
      <w:headerReference w:type="default" r:id="rId9"/>
      <w:footerReference w:type="default" r:id="rId10"/>
      <w:headerReference w:type="first" r:id="rId11"/>
      <w:footerReference w:type="first" r:id="rId12"/>
      <w:pgSz w:w="12240" w:h="15840" w:orient="portrait" w:code="1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xmlns:wp14="http://schemas.microsoft.com/office/word/2010/wordml" w:rsidR="00D104B9" w:rsidRDefault="00D104B9" w14:paraId="2946DB82" wp14:textId="77777777">
      <w:r>
        <w:separator/>
      </w:r>
    </w:p>
  </w:endnote>
  <w:endnote w:type="continuationSeparator" w:id="0">
    <w:p xmlns:wp14="http://schemas.microsoft.com/office/word/2010/wordml" w:rsidR="00D104B9" w:rsidRDefault="00D104B9" w14:paraId="5997CC1D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2343C5" w:rsidRDefault="002343C5" w14:paraId="53928121" wp14:textId="77777777">
    <w:pPr>
      <w:pStyle w:val="Podnojestranice"/>
      <w:framePr w:wrap="around" w:hAnchor="margin" w:vAnchor="text" w:xAlign="right" w:y="1"/>
      <w:rPr>
        <w:rStyle w:val="Brojstranice"/>
      </w:rPr>
    </w:pPr>
    <w:r>
      <w:rPr>
        <w:rStyle w:val="Brojstranice"/>
      </w:rPr>
      <w:fldChar w:fldCharType="begin"/>
    </w:r>
    <w:r>
      <w:rPr>
        <w:rStyle w:val="Brojstranice"/>
      </w:rPr>
      <w:instrText xml:space="preserve">PAGE  </w:instrText>
    </w:r>
    <w:r>
      <w:rPr>
        <w:rStyle w:val="Brojstranice"/>
      </w:rPr>
      <w:fldChar w:fldCharType="end"/>
    </w:r>
  </w:p>
  <w:p xmlns:wp14="http://schemas.microsoft.com/office/word/2010/wordml" w:rsidR="002343C5" w:rsidRDefault="002343C5" w14:paraId="0FB78278" wp14:textId="77777777">
    <w:pPr>
      <w:pStyle w:val="Podnojestranic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Look w:val="0000" w:firstRow="0" w:lastRow="0" w:firstColumn="0" w:lastColumn="0" w:noHBand="0" w:noVBand="0"/>
    </w:tblPr>
    <w:tblGrid>
      <w:gridCol w:w="2538"/>
      <w:gridCol w:w="4590"/>
      <w:gridCol w:w="2358"/>
    </w:tblGrid>
    <w:tr xmlns:wp14="http://schemas.microsoft.com/office/word/2010/wordml" w:rsidRPr="006D0694" w:rsidR="002343C5" w:rsidTr="02D9F09F" w14:paraId="16F8F962" wp14:textId="77777777">
      <w:tblPrEx>
        <w:tblCellMar>
          <w:top w:w="0" w:type="dxa"/>
          <w:bottom w:w="0" w:type="dxa"/>
        </w:tblCellMar>
      </w:tblPrEx>
      <w:tc>
        <w:tcPr>
          <w:tcW w:w="2538" w:type="dxa"/>
          <w:tcBorders>
            <w:top w:val="nil"/>
            <w:left w:val="nil"/>
            <w:bottom w:val="nil"/>
            <w:right w:val="nil"/>
          </w:tcBorders>
          <w:tcMar/>
        </w:tcPr>
        <w:p w:rsidRPr="006D0694" w:rsidR="002343C5" w:rsidRDefault="006F61C6" w14:paraId="31F4DE5D" wp14:textId="77777777">
          <w:pPr>
            <w:ind w:right="360"/>
            <w:rPr>
              <w:lang w:val="sr-Latn-CS"/>
            </w:rPr>
          </w:pPr>
          <w:r w:rsidRPr="006D0694">
            <w:rPr>
              <w:lang w:val="sr-Latn-CS"/>
            </w:rPr>
            <w:t>Poverljivo</w:t>
          </w:r>
        </w:p>
      </w:tc>
      <w:tc>
        <w:tcPr>
          <w:tcW w:w="4590" w:type="dxa"/>
          <w:tcBorders>
            <w:top w:val="nil"/>
            <w:left w:val="nil"/>
            <w:bottom w:val="nil"/>
            <w:right w:val="nil"/>
          </w:tcBorders>
          <w:tcMar/>
        </w:tcPr>
        <w:p w:rsidRPr="006D0694" w:rsidR="002343C5" w:rsidP="00AB1DE2" w:rsidRDefault="002343C5" w14:paraId="7EFC3254" wp14:textId="4454BF3D">
          <w:pPr>
            <w:jc w:val="center"/>
            <w:rPr>
              <w:lang w:val="sr-Latn-CS"/>
            </w:rPr>
          </w:pPr>
          <w:r w:rsidRPr="02D9F09F" w:rsidR="02D9F09F">
            <w:rPr>
              <w:rFonts w:ascii="Symbol" w:hAnsi="Symbol" w:eastAsia="Symbol" w:cs="Symbol"/>
              <w:lang w:val="sr-Latn-CS"/>
            </w:rPr>
            <w:t>Ó</w:t>
          </w:r>
          <w:r w:rsidRPr="02D9F09F" w:rsidR="02D9F09F">
            <w:rPr>
              <w:lang w:val="sr-Latn-CS"/>
            </w:rPr>
            <w:t>Team</w:t>
          </w:r>
          <w:r w:rsidRPr="02D9F09F" w:rsidR="02D9F09F">
            <w:rPr>
              <w:lang w:val="sr-Latn-CS"/>
            </w:rPr>
            <w:t xml:space="preserve"> OUTIS</w:t>
          </w:r>
          <w:r w:rsidRPr="02D9F09F" w:rsidR="02D9F09F">
            <w:rPr>
              <w:lang w:val="sr-Latn-CS"/>
            </w:rPr>
            <w:t xml:space="preserve">, </w:t>
          </w:r>
          <w:r w:rsidRPr="02D9F09F" w:rsidR="02D9F09F">
            <w:rPr>
              <w:lang w:val="sr-Latn-CS"/>
            </w:rPr>
            <w:t>20</w:t>
          </w:r>
          <w:r w:rsidRPr="02D9F09F" w:rsidR="02D9F09F">
            <w:rPr>
              <w:lang w:val="sr-Latn-CS"/>
            </w:rPr>
            <w:t>23</w:t>
          </w:r>
        </w:p>
      </w:tc>
      <w:tc>
        <w:tcPr>
          <w:tcW w:w="2358" w:type="dxa"/>
          <w:tcBorders>
            <w:top w:val="nil"/>
            <w:left w:val="nil"/>
            <w:bottom w:val="nil"/>
            <w:right w:val="nil"/>
          </w:tcBorders>
          <w:tcMar/>
        </w:tcPr>
        <w:p w:rsidRPr="006D0694" w:rsidR="002343C5" w:rsidRDefault="006F61C6" w14:paraId="09A6FDE1" wp14:textId="77777777">
          <w:pPr>
            <w:jc w:val="right"/>
            <w:rPr>
              <w:lang w:val="sr-Latn-CS"/>
            </w:rPr>
          </w:pPr>
          <w:r w:rsidRPr="006D0694">
            <w:rPr>
              <w:lang w:val="sr-Latn-CS"/>
            </w:rPr>
            <w:t>Strana</w:t>
          </w:r>
          <w:r w:rsidRPr="006D0694" w:rsidR="002343C5">
            <w:rPr>
              <w:lang w:val="sr-Latn-CS"/>
            </w:rPr>
            <w:t xml:space="preserve"> </w:t>
          </w:r>
          <w:r w:rsidRPr="006D0694" w:rsidR="002343C5">
            <w:rPr>
              <w:rStyle w:val="Brojstranice"/>
              <w:lang w:val="sr-Latn-CS"/>
            </w:rPr>
            <w:fldChar w:fldCharType="begin"/>
          </w:r>
          <w:r w:rsidRPr="006D0694" w:rsidR="002343C5">
            <w:rPr>
              <w:rStyle w:val="Brojstranice"/>
              <w:lang w:val="sr-Latn-CS"/>
            </w:rPr>
            <w:instrText xml:space="preserve"> PAGE </w:instrText>
          </w:r>
          <w:r w:rsidRPr="006D0694" w:rsidR="002343C5">
            <w:rPr>
              <w:rStyle w:val="Brojstranice"/>
              <w:lang w:val="sr-Latn-CS"/>
            </w:rPr>
            <w:fldChar w:fldCharType="separate"/>
          </w:r>
          <w:r w:rsidR="008F13A1">
            <w:rPr>
              <w:rStyle w:val="Brojstranice"/>
              <w:noProof/>
              <w:lang w:val="sr-Latn-CS"/>
            </w:rPr>
            <w:t>5</w:t>
          </w:r>
          <w:r w:rsidRPr="006D0694" w:rsidR="002343C5">
            <w:rPr>
              <w:rStyle w:val="Brojstranice"/>
              <w:lang w:val="sr-Latn-CS"/>
            </w:rPr>
            <w:fldChar w:fldCharType="end"/>
          </w:r>
          <w:r w:rsidRPr="006D0694" w:rsidR="002343C5">
            <w:rPr>
              <w:rStyle w:val="Brojstranice"/>
              <w:lang w:val="sr-Latn-CS"/>
            </w:rPr>
            <w:t xml:space="preserve"> </w:t>
          </w:r>
          <w:r w:rsidRPr="006D0694">
            <w:rPr>
              <w:rStyle w:val="Brojstranice"/>
              <w:lang w:val="sr-Latn-CS"/>
            </w:rPr>
            <w:t>od</w:t>
          </w:r>
          <w:r w:rsidRPr="006D0694" w:rsidR="002343C5">
            <w:rPr>
              <w:rStyle w:val="Brojstranice"/>
              <w:lang w:val="sr-Latn-CS"/>
            </w:rPr>
            <w:t xml:space="preserve"> </w:t>
          </w:r>
          <w:r w:rsidRPr="006D0694" w:rsidR="002343C5">
            <w:rPr>
              <w:rStyle w:val="Brojstranice"/>
              <w:lang w:val="sr-Latn-CS"/>
            </w:rPr>
            <w:fldChar w:fldCharType="begin"/>
          </w:r>
          <w:r w:rsidRPr="006D0694" w:rsidR="002343C5">
            <w:rPr>
              <w:rStyle w:val="Brojstranice"/>
              <w:lang w:val="sr-Latn-CS"/>
            </w:rPr>
            <w:instrText xml:space="preserve"> NUMPAGES  \* MERGEFORMAT </w:instrText>
          </w:r>
          <w:r w:rsidRPr="006D0694" w:rsidR="002343C5">
            <w:rPr>
              <w:rStyle w:val="Brojstranice"/>
              <w:lang w:val="sr-Latn-CS"/>
            </w:rPr>
            <w:fldChar w:fldCharType="separate"/>
          </w:r>
          <w:r w:rsidR="008F13A1">
            <w:rPr>
              <w:rStyle w:val="Brojstranice"/>
              <w:noProof/>
              <w:lang w:val="sr-Latn-CS"/>
            </w:rPr>
            <w:t>5</w:t>
          </w:r>
          <w:r w:rsidRPr="006D0694" w:rsidR="002343C5">
            <w:rPr>
              <w:rStyle w:val="Brojstranice"/>
              <w:lang w:val="sr-Latn-CS"/>
            </w:rPr>
            <w:fldChar w:fldCharType="end"/>
          </w:r>
        </w:p>
      </w:tc>
    </w:tr>
  </w:tbl>
  <w:p xmlns:wp14="http://schemas.microsoft.com/office/word/2010/wordml" w:rsidRPr="006D0694" w:rsidR="002343C5" w:rsidRDefault="002343C5" w14:paraId="1F72F646" wp14:textId="77777777">
    <w:pPr>
      <w:pStyle w:val="Podnojestranice"/>
      <w:rPr>
        <w:lang w:val="sr-Latn-C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2343C5" w:rsidRDefault="002343C5" w14:paraId="6D98A12B" wp14:textId="77777777">
    <w:pPr>
      <w:pStyle w:val="Podnojestranice"/>
    </w:pPr>
  </w:p>
</w:ftr>
</file>

<file path=word/footer4.xml><?xml version="1.0" encoding="utf-8"?>
<w:ftr xmlns:w14="http://schemas.microsoft.com/office/word/2010/wordml" xmlns:w="http://schemas.openxmlformats.org/wordprocessingml/2006/main">
  <w:tbl>
    <w:tblPr>
      <w:tblStyle w:val="Normalnatabela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BD6D4AF" w:rsidTr="2BD6D4AF" w14:paraId="639B4ADB">
      <w:trPr>
        <w:trHeight w:val="300"/>
      </w:trPr>
      <w:tc>
        <w:tcPr>
          <w:tcW w:w="3120" w:type="dxa"/>
          <w:tcMar/>
        </w:tcPr>
        <w:p w:rsidR="2BD6D4AF" w:rsidP="2BD6D4AF" w:rsidRDefault="2BD6D4AF" w14:paraId="5294C797" w14:textId="12B69E48">
          <w:pPr>
            <w:pStyle w:val="Zaglavljestranice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BD6D4AF" w:rsidP="2BD6D4AF" w:rsidRDefault="2BD6D4AF" w14:paraId="5606E983" w14:textId="59EEED14">
          <w:pPr>
            <w:pStyle w:val="Zaglavljestranice"/>
            <w:bidi w:val="0"/>
            <w:jc w:val="center"/>
          </w:pPr>
        </w:p>
      </w:tc>
      <w:tc>
        <w:tcPr>
          <w:tcW w:w="3120" w:type="dxa"/>
          <w:tcMar/>
        </w:tcPr>
        <w:p w:rsidR="2BD6D4AF" w:rsidP="2BD6D4AF" w:rsidRDefault="2BD6D4AF" w14:paraId="7B5797A1" w14:textId="257BAA59">
          <w:pPr>
            <w:pStyle w:val="Zaglavljestranice"/>
            <w:bidi w:val="0"/>
            <w:ind w:right="-115"/>
            <w:jc w:val="right"/>
          </w:pPr>
        </w:p>
      </w:tc>
    </w:tr>
  </w:tbl>
  <w:p w:rsidR="2BD6D4AF" w:rsidP="2BD6D4AF" w:rsidRDefault="2BD6D4AF" w14:paraId="22C3D693" w14:textId="34BD1BB1">
    <w:pPr>
      <w:pStyle w:val="Podnojestranice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xmlns:wp14="http://schemas.microsoft.com/office/word/2010/wordml" w:rsidR="00D104B9" w:rsidRDefault="00D104B9" w14:paraId="6B699379" wp14:textId="77777777">
      <w:r>
        <w:separator/>
      </w:r>
    </w:p>
  </w:footnote>
  <w:footnote w:type="continuationSeparator" w:id="0">
    <w:p xmlns:wp14="http://schemas.microsoft.com/office/word/2010/wordml" w:rsidR="00D104B9" w:rsidRDefault="00D104B9" w14:paraId="3FE9F23F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2343C5" w:rsidRDefault="002343C5" w14:paraId="1FC39945" wp14:textId="77777777">
    <w:pPr>
      <w:rPr>
        <w:sz w:val="24"/>
      </w:rPr>
    </w:pPr>
  </w:p>
  <w:p xmlns:wp14="http://schemas.microsoft.com/office/word/2010/wordml" w:rsidR="002343C5" w:rsidRDefault="002343C5" w14:paraId="0562CB0E" wp14:textId="77777777">
    <w:pPr>
      <w:pBdr>
        <w:top w:val="single" w:color="auto" w:sz="6" w:space="1"/>
      </w:pBdr>
      <w:rPr>
        <w:sz w:val="24"/>
      </w:rPr>
    </w:pPr>
  </w:p>
  <w:p w:rsidR="2BD6D4AF" w:rsidP="2BD6D4AF" w:rsidRDefault="2BD6D4AF" w14:paraId="0D8B0B4E" w14:textId="192F8043">
    <w:pPr>
      <w:pStyle w:val="Normal"/>
      <w:bidi w:val="0"/>
      <w:spacing w:before="0" w:beforeAutospacing="off" w:after="0" w:afterAutospacing="off"/>
      <w:ind w:left="0" w:right="0"/>
      <w:jc w:val="right"/>
      <w:rPr>
        <w:rFonts w:ascii="Arial" w:hAnsi="Arial"/>
        <w:b w:val="1"/>
        <w:bCs w:val="1"/>
        <w:sz w:val="36"/>
        <w:szCs w:val="36"/>
      </w:rPr>
    </w:pPr>
    <w:r w:rsidRPr="2BD6D4AF" w:rsidR="2BD6D4AF">
      <w:rPr>
        <w:rFonts w:ascii="Arial" w:hAnsi="Arial"/>
        <w:b w:val="1"/>
        <w:bCs w:val="1"/>
        <w:sz w:val="36"/>
        <w:szCs w:val="36"/>
      </w:rPr>
      <w:t>Team OUTIS</w:t>
    </w:r>
  </w:p>
  <w:p xmlns:wp14="http://schemas.microsoft.com/office/word/2010/wordml" w:rsidR="002343C5" w:rsidRDefault="002343C5" w14:paraId="34CE0A41" wp14:textId="77777777">
    <w:pPr>
      <w:pBdr>
        <w:bottom w:val="single" w:color="auto" w:sz="6" w:space="1"/>
      </w:pBdr>
      <w:jc w:val="right"/>
      <w:rPr>
        <w:sz w:val="24"/>
      </w:rPr>
    </w:pPr>
  </w:p>
  <w:p xmlns:wp14="http://schemas.microsoft.com/office/word/2010/wordml" w:rsidR="002343C5" w:rsidRDefault="002343C5" w14:paraId="62EBF3C5" wp14:textId="77777777">
    <w:pPr>
      <w:pStyle w:val="Zaglavljestranic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xmlns:wp14="http://schemas.microsoft.com/office/word/2010/wordml" w:rsidRPr="006D0694" w:rsidR="002343C5" w:rsidTr="02D9F09F" w14:paraId="2565E51A" wp14:textId="77777777">
      <w:tblPrEx>
        <w:tblCellMar>
          <w:top w:w="0" w:type="dxa"/>
          <w:bottom w:w="0" w:type="dxa"/>
        </w:tblCellMar>
      </w:tblPrEx>
      <w:tc>
        <w:tcPr>
          <w:tcW w:w="6379" w:type="dxa"/>
          <w:tcMar/>
        </w:tcPr>
        <w:p w:rsidRPr="006D0694" w:rsidR="002343C5" w:rsidP="02D9F09F" w:rsidRDefault="006F61C6" w14:paraId="2FD056B1" wp14:textId="655C4493">
          <w:pPr>
            <w:pStyle w:val="Normal"/>
            <w:bidi w:val="0"/>
            <w:spacing w:before="0" w:beforeAutospacing="off" w:after="0" w:afterAutospacing="off"/>
            <w:ind w:left="0" w:right="0"/>
            <w:jc w:val="left"/>
          </w:pPr>
          <w:r w:rsidRPr="02D9F09F" w:rsidR="02D9F09F">
            <w:rPr>
              <w:lang w:val="sr-Latn-CS"/>
            </w:rPr>
            <w:t>OUTIS</w:t>
          </w:r>
        </w:p>
      </w:tc>
      <w:tc>
        <w:tcPr>
          <w:tcW w:w="3179" w:type="dxa"/>
          <w:tcMar/>
        </w:tcPr>
        <w:p w:rsidRPr="006D0694" w:rsidR="002343C5" w:rsidRDefault="002343C5" w14:paraId="06F89D34" wp14:textId="77777777">
          <w:pPr>
            <w:tabs>
              <w:tab w:val="left" w:pos="1135"/>
            </w:tabs>
            <w:spacing w:before="40"/>
            <w:ind w:right="68"/>
            <w:rPr>
              <w:lang w:val="sr-Latn-CS"/>
            </w:rPr>
          </w:pPr>
          <w:r w:rsidRPr="006D0694">
            <w:rPr>
              <w:lang w:val="sr-Latn-CS"/>
            </w:rPr>
            <w:t xml:space="preserve">  </w:t>
          </w:r>
          <w:r w:rsidRPr="006D0694" w:rsidR="006F61C6">
            <w:rPr>
              <w:lang w:val="sr-Latn-CS"/>
            </w:rPr>
            <w:t>Verzija</w:t>
          </w:r>
          <w:r w:rsidRPr="006D0694">
            <w:rPr>
              <w:lang w:val="sr-Latn-CS"/>
            </w:rPr>
            <w:t xml:space="preserve">:           </w:t>
          </w:r>
          <w:r w:rsidRPr="006D0694" w:rsidR="006F61C6">
            <w:rPr>
              <w:lang w:val="sr-Latn-CS"/>
            </w:rPr>
            <w:t>1</w:t>
          </w:r>
          <w:r w:rsidRPr="006D0694">
            <w:rPr>
              <w:lang w:val="sr-Latn-CS"/>
            </w:rPr>
            <w:t>.0</w:t>
          </w:r>
        </w:p>
      </w:tc>
    </w:tr>
    <w:tr xmlns:wp14="http://schemas.microsoft.com/office/word/2010/wordml" w:rsidRPr="006D0694" w:rsidR="002343C5" w:rsidTr="02D9F09F" w14:paraId="6238C342" wp14:textId="77777777">
      <w:tblPrEx>
        <w:tblCellMar>
          <w:top w:w="0" w:type="dxa"/>
          <w:bottom w:w="0" w:type="dxa"/>
        </w:tblCellMar>
      </w:tblPrEx>
      <w:tc>
        <w:tcPr>
          <w:tcW w:w="6379" w:type="dxa"/>
          <w:tcMar/>
        </w:tcPr>
        <w:p w:rsidRPr="006D0694" w:rsidR="002343C5" w:rsidRDefault="006F61C6" w14:paraId="307E0DEA" wp14:textId="77777777">
          <w:pPr>
            <w:rPr>
              <w:lang w:val="sr-Latn-CS"/>
            </w:rPr>
          </w:pPr>
          <w:r w:rsidRPr="006D0694">
            <w:rPr>
              <w:lang w:val="sr-Latn-CS"/>
            </w:rPr>
            <w:t>Plan realizacije projekta</w:t>
          </w:r>
        </w:p>
      </w:tc>
      <w:tc>
        <w:tcPr>
          <w:tcW w:w="3179" w:type="dxa"/>
          <w:tcMar/>
        </w:tcPr>
        <w:p w:rsidRPr="006D0694" w:rsidR="002343C5" w:rsidP="00AB1DE2" w:rsidRDefault="002343C5" w14:paraId="436398BC" wp14:textId="04199162">
          <w:pPr>
            <w:rPr>
              <w:lang w:val="sr-Latn-CS"/>
            </w:rPr>
          </w:pPr>
          <w:r w:rsidRPr="02D9F09F" w:rsidR="02D9F09F">
            <w:rPr>
              <w:lang w:val="sr-Latn-CS"/>
            </w:rPr>
            <w:t xml:space="preserve">  </w:t>
          </w:r>
          <w:r w:rsidRPr="02D9F09F" w:rsidR="02D9F09F">
            <w:rPr>
              <w:lang w:val="sr-Latn-CS"/>
            </w:rPr>
            <w:t>Datum</w:t>
          </w:r>
          <w:r w:rsidRPr="02D9F09F" w:rsidR="02D9F09F">
            <w:rPr>
              <w:lang w:val="sr-Latn-CS"/>
            </w:rPr>
            <w:t xml:space="preserve">: </w:t>
          </w:r>
          <w:r w:rsidRPr="02D9F09F" w:rsidR="02D9F09F">
            <w:rPr>
              <w:lang w:val="sr-Latn-CS"/>
            </w:rPr>
            <w:t>27.05.2023</w:t>
          </w:r>
        </w:p>
      </w:tc>
    </w:tr>
    <w:tr xmlns:wp14="http://schemas.microsoft.com/office/word/2010/wordml" w:rsidRPr="006D0694" w:rsidR="002343C5" w:rsidTr="02D9F09F" w14:paraId="2BA7D040" wp14:textId="77777777">
      <w:tblPrEx>
        <w:tblCellMar>
          <w:top w:w="0" w:type="dxa"/>
          <w:bottom w:w="0" w:type="dxa"/>
        </w:tblCellMar>
      </w:tblPrEx>
      <w:tc>
        <w:tcPr>
          <w:tcW w:w="9558" w:type="dxa"/>
          <w:gridSpan w:val="2"/>
          <w:tcMar/>
        </w:tcPr>
        <w:p w:rsidRPr="006D0694" w:rsidR="002343C5" w:rsidP="002B4765" w:rsidRDefault="006F61C6" w14:paraId="6E9E3EEB" wp14:textId="3EA7BEA3">
          <w:pPr>
            <w:rPr>
              <w:lang w:val="sr-Latn-CS"/>
            </w:rPr>
          </w:pPr>
          <w:r w:rsidRPr="02D9F09F" w:rsidR="02D9F09F">
            <w:rPr>
              <w:lang w:val="sr-Latn-CS"/>
            </w:rPr>
            <w:t>SWE-</w:t>
          </w:r>
          <w:r w:rsidRPr="02D9F09F" w:rsidR="02D9F09F">
            <w:rPr>
              <w:lang w:val="sr-Latn-CS"/>
            </w:rPr>
            <w:t>Narodno pozorište Niš</w:t>
          </w:r>
          <w:r w:rsidRPr="02D9F09F" w:rsidR="02D9F09F">
            <w:rPr>
              <w:lang w:val="sr-Latn-CS"/>
            </w:rPr>
            <w:t>-</w:t>
          </w:r>
          <w:r w:rsidRPr="02D9F09F" w:rsidR="02D9F09F">
            <w:rPr>
              <w:lang w:val="sr-Latn-CS"/>
            </w:rPr>
            <w:t>0</w:t>
          </w:r>
          <w:r w:rsidRPr="02D9F09F" w:rsidR="02D9F09F">
            <w:rPr>
              <w:lang w:val="sr-Latn-CS"/>
            </w:rPr>
            <w:t>1</w:t>
          </w:r>
        </w:p>
      </w:tc>
    </w:tr>
  </w:tbl>
  <w:p xmlns:wp14="http://schemas.microsoft.com/office/word/2010/wordml" w:rsidRPr="006D0694" w:rsidR="002343C5" w:rsidRDefault="002343C5" w14:paraId="08CE6F91" wp14:textId="77777777">
    <w:pPr>
      <w:pStyle w:val="Zaglavljestranice"/>
      <w:rPr>
        <w:lang w:val="sr-Latn-C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2343C5" w:rsidRDefault="002343C5" w14:paraId="110FFD37" wp14:textId="77777777">
    <w:pPr>
      <w:pStyle w:val="Zaglavljestranic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Naslov1"/>
      <w:lvlText w:val="%1."/>
      <w:legacy w:legacy="1" w:legacySpace="144" w:legacyIndent="720"/>
      <w:lvlJc w:val="left"/>
      <w:pPr>
        <w:ind w:left="720" w:hanging="720"/>
      </w:pPr>
    </w:lvl>
    <w:lvl w:ilvl="1">
      <w:start w:val="1"/>
      <w:numFmt w:val="decimal"/>
      <w:pStyle w:val="Naslov2"/>
      <w:lvlText w:val="%1.%2"/>
      <w:legacy w:legacy="1" w:legacySpace="144" w:legacyIndent="720"/>
      <w:lvlJc w:val="left"/>
      <w:pPr>
        <w:ind w:left="720" w:hanging="720"/>
      </w:pPr>
    </w:lvl>
    <w:lvl w:ilvl="2">
      <w:start w:val="1"/>
      <w:numFmt w:val="decimal"/>
      <w:pStyle w:val="Naslov3"/>
      <w:lvlText w:val="%1.%2.%3"/>
      <w:legacy w:legacy="1" w:legacySpace="144" w:legacyIndent="720"/>
      <w:lvlJc w:val="left"/>
      <w:pPr>
        <w:ind w:left="720" w:hanging="720"/>
      </w:pPr>
    </w:lvl>
    <w:lvl w:ilvl="3">
      <w:start w:val="1"/>
      <w:numFmt w:val="decimal"/>
      <w:pStyle w:val="Naslov4"/>
      <w:lvlText w:val="%1.%2.%3.%4"/>
      <w:legacy w:legacy="1" w:legacySpace="144" w:legacyIndent="720"/>
      <w:lvlJc w:val="left"/>
      <w:pPr>
        <w:ind w:left="720" w:hanging="720"/>
      </w:pPr>
    </w:lvl>
    <w:lvl w:ilvl="4">
      <w:start w:val="1"/>
      <w:numFmt w:val="decimal"/>
      <w:pStyle w:val="Naslov5"/>
      <w:lvlText w:val="%1.%2.%3.%4.%5"/>
      <w:legacy w:legacy="1" w:legacySpace="144" w:legacyIndent="0"/>
      <w:lvlJc w:val="left"/>
    </w:lvl>
    <w:lvl w:ilvl="5">
      <w:start w:val="1"/>
      <w:numFmt w:val="decimal"/>
      <w:pStyle w:val="Naslov6"/>
      <w:lvlText w:val="%1.%2.%3.%4.%5.%6"/>
      <w:legacy w:legacy="1" w:legacySpace="144" w:legacyIndent="0"/>
      <w:lvlJc w:val="left"/>
    </w:lvl>
    <w:lvl w:ilvl="6">
      <w:start w:val="1"/>
      <w:numFmt w:val="decimal"/>
      <w:pStyle w:val="Naslov7"/>
      <w:lvlText w:val="%1.%2.%3.%4.%5.%6.%7"/>
      <w:legacy w:legacy="1" w:legacySpace="144" w:legacyIndent="0"/>
      <w:lvlJc w:val="left"/>
    </w:lvl>
    <w:lvl w:ilvl="7">
      <w:start w:val="1"/>
      <w:numFmt w:val="decimal"/>
      <w:pStyle w:val="Naslov8"/>
      <w:lvlText w:val="%1.%2.%3.%4.%5.%6.%7.%8"/>
      <w:legacy w:legacy="1" w:legacySpace="144" w:legacyIndent="0"/>
      <w:lvlJc w:val="left"/>
    </w:lvl>
    <w:lvl w:ilvl="8">
      <w:start w:val="1"/>
      <w:numFmt w:val="decimal"/>
      <w:pStyle w:val="Naslov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5B4722E"/>
    <w:multiLevelType w:val="singleLevel"/>
    <w:tmpl w:val="FB209F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186C2F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3" w15:restartNumberingAfterBreak="0">
    <w:nsid w:val="2709478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4" w15:restartNumberingAfterBreak="0">
    <w:nsid w:val="2C417CB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540259D"/>
    <w:multiLevelType w:val="singleLevel"/>
    <w:tmpl w:val="DD3A738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6" w15:restartNumberingAfterBreak="0">
    <w:nsid w:val="3C1C390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7" w15:restartNumberingAfterBreak="0">
    <w:nsid w:val="3FE325F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8" w15:restartNumberingAfterBreak="0">
    <w:nsid w:val="4A14198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4A6250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536E623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6DD5620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109813118">
    <w:abstractNumId w:val="0"/>
  </w:num>
  <w:num w:numId="2" w16cid:durableId="370301102">
    <w:abstractNumId w:val="1"/>
  </w:num>
  <w:num w:numId="3" w16cid:durableId="1343585687">
    <w:abstractNumId w:val="2"/>
  </w:num>
  <w:num w:numId="4" w16cid:durableId="1881358788">
    <w:abstractNumId w:val="11"/>
  </w:num>
  <w:num w:numId="5" w16cid:durableId="8889562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07653934">
    <w:abstractNumId w:val="3"/>
  </w:num>
  <w:num w:numId="7" w16cid:durableId="813327107">
    <w:abstractNumId w:val="7"/>
  </w:num>
  <w:num w:numId="8" w16cid:durableId="97210405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92617551">
    <w:abstractNumId w:val="4"/>
  </w:num>
  <w:num w:numId="10" w16cid:durableId="662465056">
    <w:abstractNumId w:val="8"/>
  </w:num>
  <w:num w:numId="11" w16cid:durableId="239214414">
    <w:abstractNumId w:val="10"/>
  </w:num>
  <w:num w:numId="12" w16cid:durableId="1029338798">
    <w:abstractNumId w:val="9"/>
  </w:num>
  <w:num w:numId="13" w16cid:durableId="958410724">
    <w:abstractNumId w:val="5"/>
  </w:num>
  <w:num w:numId="14" w16cid:durableId="1471343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5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ExtTAyMTMxtjAzMzZW0lEKTi0uzszPAykwrgUA9lbIlywAAAA="/>
  </w:docVars>
  <w:rsids>
    <w:rsidRoot w:val="006F61C6"/>
    <w:rsid w:val="000012A9"/>
    <w:rsid w:val="000F5EE8"/>
    <w:rsid w:val="00103833"/>
    <w:rsid w:val="00151CDF"/>
    <w:rsid w:val="00157DAE"/>
    <w:rsid w:val="001E4E21"/>
    <w:rsid w:val="001F6798"/>
    <w:rsid w:val="00210E17"/>
    <w:rsid w:val="002343C5"/>
    <w:rsid w:val="0024759A"/>
    <w:rsid w:val="00257501"/>
    <w:rsid w:val="00260B17"/>
    <w:rsid w:val="00279338"/>
    <w:rsid w:val="002B4765"/>
    <w:rsid w:val="003312BC"/>
    <w:rsid w:val="00387292"/>
    <w:rsid w:val="003A4834"/>
    <w:rsid w:val="003C6C27"/>
    <w:rsid w:val="003D5CA3"/>
    <w:rsid w:val="003E416D"/>
    <w:rsid w:val="003F7DFE"/>
    <w:rsid w:val="00422B0E"/>
    <w:rsid w:val="0046548E"/>
    <w:rsid w:val="00490DC7"/>
    <w:rsid w:val="00495821"/>
    <w:rsid w:val="004A22E8"/>
    <w:rsid w:val="0053248E"/>
    <w:rsid w:val="005430FA"/>
    <w:rsid w:val="00555767"/>
    <w:rsid w:val="00574004"/>
    <w:rsid w:val="005A054F"/>
    <w:rsid w:val="00614EF5"/>
    <w:rsid w:val="00670936"/>
    <w:rsid w:val="006776CF"/>
    <w:rsid w:val="006D0694"/>
    <w:rsid w:val="006D41CE"/>
    <w:rsid w:val="006F61C6"/>
    <w:rsid w:val="007A2854"/>
    <w:rsid w:val="007E1F8E"/>
    <w:rsid w:val="0081471E"/>
    <w:rsid w:val="00835400"/>
    <w:rsid w:val="0084235B"/>
    <w:rsid w:val="00851B00"/>
    <w:rsid w:val="00870F50"/>
    <w:rsid w:val="008E29EF"/>
    <w:rsid w:val="008E3870"/>
    <w:rsid w:val="008F13A1"/>
    <w:rsid w:val="009207A8"/>
    <w:rsid w:val="0093054F"/>
    <w:rsid w:val="00995C29"/>
    <w:rsid w:val="0099694D"/>
    <w:rsid w:val="00A70277"/>
    <w:rsid w:val="00A74DEF"/>
    <w:rsid w:val="00A97B47"/>
    <w:rsid w:val="00AB1DE2"/>
    <w:rsid w:val="00AC06A4"/>
    <w:rsid w:val="00AE7AE3"/>
    <w:rsid w:val="00B10BF0"/>
    <w:rsid w:val="00B357AD"/>
    <w:rsid w:val="00B40827"/>
    <w:rsid w:val="00B549D9"/>
    <w:rsid w:val="00B75D52"/>
    <w:rsid w:val="00B93575"/>
    <w:rsid w:val="00BB7AAA"/>
    <w:rsid w:val="00BD39B8"/>
    <w:rsid w:val="00C24B5D"/>
    <w:rsid w:val="00C30C23"/>
    <w:rsid w:val="00C4723D"/>
    <w:rsid w:val="00C502CA"/>
    <w:rsid w:val="00CC420E"/>
    <w:rsid w:val="00CF694C"/>
    <w:rsid w:val="00D104B9"/>
    <w:rsid w:val="00D36260"/>
    <w:rsid w:val="00D62E1E"/>
    <w:rsid w:val="00D96EF7"/>
    <w:rsid w:val="00D97F08"/>
    <w:rsid w:val="00DF310B"/>
    <w:rsid w:val="00E464F7"/>
    <w:rsid w:val="00EA1072"/>
    <w:rsid w:val="00EB4996"/>
    <w:rsid w:val="00EC70CF"/>
    <w:rsid w:val="00F267E3"/>
    <w:rsid w:val="00F334DC"/>
    <w:rsid w:val="00F62203"/>
    <w:rsid w:val="00FD0ACA"/>
    <w:rsid w:val="01E7DAC2"/>
    <w:rsid w:val="02878B6B"/>
    <w:rsid w:val="02D9F09F"/>
    <w:rsid w:val="0383AB23"/>
    <w:rsid w:val="03A3567E"/>
    <w:rsid w:val="03FE5471"/>
    <w:rsid w:val="048A6F55"/>
    <w:rsid w:val="051F7B84"/>
    <w:rsid w:val="056CF676"/>
    <w:rsid w:val="064395F8"/>
    <w:rsid w:val="07C21017"/>
    <w:rsid w:val="07DB8C34"/>
    <w:rsid w:val="08A9186D"/>
    <w:rsid w:val="09A38272"/>
    <w:rsid w:val="0ADAF8D6"/>
    <w:rsid w:val="0BBFAC62"/>
    <w:rsid w:val="0C222070"/>
    <w:rsid w:val="0C599B2E"/>
    <w:rsid w:val="0E6A44FA"/>
    <w:rsid w:val="10836A51"/>
    <w:rsid w:val="1124557D"/>
    <w:rsid w:val="12C025DE"/>
    <w:rsid w:val="13DB6145"/>
    <w:rsid w:val="153D8CD4"/>
    <w:rsid w:val="166C50B7"/>
    <w:rsid w:val="166DC786"/>
    <w:rsid w:val="166F5120"/>
    <w:rsid w:val="16ADE57B"/>
    <w:rsid w:val="172CEADD"/>
    <w:rsid w:val="17AC0A45"/>
    <w:rsid w:val="181BF04D"/>
    <w:rsid w:val="18355662"/>
    <w:rsid w:val="1D271997"/>
    <w:rsid w:val="1D799867"/>
    <w:rsid w:val="1E5C6A93"/>
    <w:rsid w:val="1EAC31E8"/>
    <w:rsid w:val="1EC2E9F8"/>
    <w:rsid w:val="202FCE04"/>
    <w:rsid w:val="21FA8ABA"/>
    <w:rsid w:val="2259B0BD"/>
    <w:rsid w:val="23E02ECB"/>
    <w:rsid w:val="249FEC6C"/>
    <w:rsid w:val="25322B7C"/>
    <w:rsid w:val="26966468"/>
    <w:rsid w:val="2869CC3E"/>
    <w:rsid w:val="28C1D506"/>
    <w:rsid w:val="2A510FD9"/>
    <w:rsid w:val="2A560761"/>
    <w:rsid w:val="2ABAD4A5"/>
    <w:rsid w:val="2BD6D4AF"/>
    <w:rsid w:val="2C04C0E8"/>
    <w:rsid w:val="2C5B0FF8"/>
    <w:rsid w:val="2D3D3D61"/>
    <w:rsid w:val="2E3EA6E1"/>
    <w:rsid w:val="2EDD2DBB"/>
    <w:rsid w:val="32542430"/>
    <w:rsid w:val="32C83328"/>
    <w:rsid w:val="3487197B"/>
    <w:rsid w:val="34F213F6"/>
    <w:rsid w:val="35CE05CB"/>
    <w:rsid w:val="36029B65"/>
    <w:rsid w:val="360C4798"/>
    <w:rsid w:val="363D551D"/>
    <w:rsid w:val="3821D850"/>
    <w:rsid w:val="3873A2C7"/>
    <w:rsid w:val="395537A4"/>
    <w:rsid w:val="39B2A564"/>
    <w:rsid w:val="3A20064E"/>
    <w:rsid w:val="3A460CC3"/>
    <w:rsid w:val="3B2BAAAE"/>
    <w:rsid w:val="3F378D12"/>
    <w:rsid w:val="3F9A0181"/>
    <w:rsid w:val="4009336B"/>
    <w:rsid w:val="40DD5B6B"/>
    <w:rsid w:val="41B01880"/>
    <w:rsid w:val="42A339A2"/>
    <w:rsid w:val="42D1A243"/>
    <w:rsid w:val="42D20103"/>
    <w:rsid w:val="42FF08C6"/>
    <w:rsid w:val="43016CE4"/>
    <w:rsid w:val="431B5184"/>
    <w:rsid w:val="4514C8A4"/>
    <w:rsid w:val="472708B5"/>
    <w:rsid w:val="47B9EAD7"/>
    <w:rsid w:val="489F621E"/>
    <w:rsid w:val="4901079E"/>
    <w:rsid w:val="49BA9D85"/>
    <w:rsid w:val="4B0394C8"/>
    <w:rsid w:val="4B3617B4"/>
    <w:rsid w:val="4B566DE6"/>
    <w:rsid w:val="4BB1CAAB"/>
    <w:rsid w:val="4D0F2A2B"/>
    <w:rsid w:val="4E3958DC"/>
    <w:rsid w:val="4FCC255F"/>
    <w:rsid w:val="5167F5C0"/>
    <w:rsid w:val="52F26B03"/>
    <w:rsid w:val="5303C621"/>
    <w:rsid w:val="535EE57D"/>
    <w:rsid w:val="54A713CE"/>
    <w:rsid w:val="556A4C6F"/>
    <w:rsid w:val="5595144A"/>
    <w:rsid w:val="5642E42F"/>
    <w:rsid w:val="5644D6DA"/>
    <w:rsid w:val="56A84855"/>
    <w:rsid w:val="56BA72DE"/>
    <w:rsid w:val="57061CD0"/>
    <w:rsid w:val="580F16A9"/>
    <w:rsid w:val="586489B9"/>
    <w:rsid w:val="58A77987"/>
    <w:rsid w:val="59019125"/>
    <w:rsid w:val="598EBFB8"/>
    <w:rsid w:val="5C029AF9"/>
    <w:rsid w:val="5CC6607A"/>
    <w:rsid w:val="5D0C5E20"/>
    <w:rsid w:val="5D596584"/>
    <w:rsid w:val="5D9B39C3"/>
    <w:rsid w:val="5DAFB0C9"/>
    <w:rsid w:val="5ED4B335"/>
    <w:rsid w:val="5EF535E5"/>
    <w:rsid w:val="5FCEDE5F"/>
    <w:rsid w:val="6132322F"/>
    <w:rsid w:val="616588A5"/>
    <w:rsid w:val="61AB711B"/>
    <w:rsid w:val="627273F5"/>
    <w:rsid w:val="6401D027"/>
    <w:rsid w:val="6410662B"/>
    <w:rsid w:val="64B710A4"/>
    <w:rsid w:val="653B4999"/>
    <w:rsid w:val="65C9C665"/>
    <w:rsid w:val="6789DEED"/>
    <w:rsid w:val="678EB0AA"/>
    <w:rsid w:val="68BFFE81"/>
    <w:rsid w:val="6BB1222F"/>
    <w:rsid w:val="6D511303"/>
    <w:rsid w:val="6DD3E378"/>
    <w:rsid w:val="6E02EB82"/>
    <w:rsid w:val="6E1A72C2"/>
    <w:rsid w:val="6EEA3E66"/>
    <w:rsid w:val="702C0E3A"/>
    <w:rsid w:val="7134BD42"/>
    <w:rsid w:val="719DBD76"/>
    <w:rsid w:val="725AC55C"/>
    <w:rsid w:val="727167A0"/>
    <w:rsid w:val="72A6B74F"/>
    <w:rsid w:val="73AF3EFE"/>
    <w:rsid w:val="7516C952"/>
    <w:rsid w:val="753CB4F8"/>
    <w:rsid w:val="75A90862"/>
    <w:rsid w:val="760C1FDC"/>
    <w:rsid w:val="772CC1D4"/>
    <w:rsid w:val="78912F83"/>
    <w:rsid w:val="78E0A924"/>
    <w:rsid w:val="7A15D562"/>
    <w:rsid w:val="7A4187E6"/>
    <w:rsid w:val="7D56B7DD"/>
    <w:rsid w:val="7DC44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48265F30"/>
  <w15:chartTrackingRefBased/>
  <w15:docId w15:val="{4E67E0A4-77B5-4BD5-977A-A29157E516C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sr-Latn-R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 w:val="0"/>
      <w:spacing w:line="240" w:lineRule="atLeast"/>
    </w:pPr>
    <w:rPr>
      <w:lang w:val="en-US" w:eastAsia="sr-Latn-CS"/>
    </w:rPr>
  </w:style>
  <w:style w:type="paragraph" w:styleId="Naslov1">
    <w:name w:val="heading 1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Naslov2">
    <w:name w:val="heading 2"/>
    <w:basedOn w:val="Naslov1"/>
    <w:next w:val="Normal"/>
    <w:qFormat/>
    <w:pPr>
      <w:numPr>
        <w:ilvl w:val="1"/>
      </w:numPr>
      <w:outlineLvl w:val="1"/>
    </w:pPr>
    <w:rPr>
      <w:sz w:val="20"/>
    </w:rPr>
  </w:style>
  <w:style w:type="paragraph" w:styleId="Naslov3">
    <w:name w:val="heading 3"/>
    <w:basedOn w:val="Naslov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Naslov4">
    <w:name w:val="heading 4"/>
    <w:basedOn w:val="Naslov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Naslov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Naslov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Naslov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Naslov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Naslov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styleId="Podrazumevanifontpasusa" w:default="1">
    <w:name w:val="Default Paragraph Font"/>
    <w:semiHidden/>
  </w:style>
  <w:style w:type="table" w:styleId="Normalnatabela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e" w:default="1">
    <w:name w:val="No List"/>
    <w:semiHidden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Naslov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Podnaslov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nouvlapasusa">
    <w:name w:val="Normal Indent"/>
    <w:basedOn w:val="Normal"/>
    <w:pPr>
      <w:ind w:left="900" w:hanging="900"/>
    </w:pPr>
  </w:style>
  <w:style w:type="paragraph" w:styleId="SADRAJ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SADRAJ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SADRAJ3">
    <w:name w:val="toc 3"/>
    <w:basedOn w:val="Normal"/>
    <w:next w:val="Normal"/>
    <w:semiHidden/>
    <w:pPr>
      <w:tabs>
        <w:tab w:val="right" w:pos="9360"/>
      </w:tabs>
      <w:ind w:left="864"/>
    </w:pPr>
  </w:style>
  <w:style w:type="paragraph" w:styleId="Zaglavljestranice">
    <w:name w:val="header"/>
    <w:basedOn w:val="Normal"/>
    <w:pPr>
      <w:tabs>
        <w:tab w:val="center" w:pos="4320"/>
        <w:tab w:val="right" w:pos="8640"/>
      </w:tabs>
    </w:pPr>
  </w:style>
  <w:style w:type="paragraph" w:styleId="Podnojestranice">
    <w:name w:val="footer"/>
    <w:basedOn w:val="Normal"/>
    <w:pPr>
      <w:tabs>
        <w:tab w:val="center" w:pos="4320"/>
        <w:tab w:val="right" w:pos="8640"/>
      </w:tabs>
    </w:pPr>
  </w:style>
  <w:style w:type="character" w:styleId="Brojstranice">
    <w:name w:val="page number"/>
    <w:basedOn w:val="Podrazumevanifontpasusa"/>
  </w:style>
  <w:style w:type="paragraph" w:styleId="SADRAJ4">
    <w:name w:val="toc 4"/>
    <w:basedOn w:val="Normal"/>
    <w:next w:val="Normal"/>
    <w:autoRedefine/>
    <w:semiHidden/>
    <w:pPr>
      <w:ind w:left="600"/>
    </w:pPr>
  </w:style>
  <w:style w:type="paragraph" w:styleId="SADRAJ5">
    <w:name w:val="toc 5"/>
    <w:basedOn w:val="Normal"/>
    <w:next w:val="Normal"/>
    <w:autoRedefine/>
    <w:semiHidden/>
    <w:pPr>
      <w:ind w:left="800"/>
    </w:pPr>
  </w:style>
  <w:style w:type="paragraph" w:styleId="Tabletext" w:customStyle="1">
    <w:name w:val="Tabletext"/>
    <w:basedOn w:val="Normal"/>
    <w:pPr>
      <w:keepLines/>
      <w:spacing w:after="120"/>
    </w:pPr>
  </w:style>
  <w:style w:type="paragraph" w:styleId="Teloteksta">
    <w:name w:val="Body Text"/>
    <w:basedOn w:val="Normal"/>
    <w:pPr>
      <w:keepLines/>
      <w:spacing w:after="120"/>
      <w:ind w:left="720"/>
    </w:pPr>
  </w:style>
  <w:style w:type="paragraph" w:styleId="SADRAJ6">
    <w:name w:val="toc 6"/>
    <w:basedOn w:val="Normal"/>
    <w:next w:val="Normal"/>
    <w:autoRedefine/>
    <w:semiHidden/>
    <w:pPr>
      <w:ind w:left="1000"/>
    </w:pPr>
  </w:style>
  <w:style w:type="paragraph" w:styleId="SADRAJ7">
    <w:name w:val="toc 7"/>
    <w:basedOn w:val="Normal"/>
    <w:next w:val="Normal"/>
    <w:autoRedefine/>
    <w:semiHidden/>
    <w:pPr>
      <w:ind w:left="1200"/>
    </w:pPr>
  </w:style>
  <w:style w:type="paragraph" w:styleId="SADRAJ8">
    <w:name w:val="toc 8"/>
    <w:basedOn w:val="Normal"/>
    <w:next w:val="Normal"/>
    <w:autoRedefine/>
    <w:semiHidden/>
    <w:pPr>
      <w:ind w:left="1400"/>
    </w:pPr>
  </w:style>
  <w:style w:type="paragraph" w:styleId="SADRAJ9">
    <w:name w:val="toc 9"/>
    <w:basedOn w:val="Normal"/>
    <w:next w:val="Normal"/>
    <w:autoRedefine/>
    <w:semiHidden/>
    <w:pPr>
      <w:ind w:left="1600"/>
    </w:pPr>
  </w:style>
  <w:style w:type="paragraph" w:styleId="nspace" w:customStyle="1">
    <w:name w:val="n+ space"/>
    <w:pPr>
      <w:widowControl w:val="0"/>
      <w:tabs>
        <w:tab w:val="left" w:pos="1440"/>
      </w:tabs>
      <w:spacing w:after="200" w:line="280" w:lineRule="exact"/>
      <w:ind w:left="1440" w:hanging="360"/>
    </w:pPr>
    <w:rPr>
      <w:rFonts w:ascii="Times" w:hAnsi="Times"/>
      <w:color w:val="000000"/>
      <w:sz w:val="24"/>
      <w:lang w:val="en-US" w:eastAsia="en-US"/>
    </w:rPr>
  </w:style>
  <w:style w:type="paragraph" w:styleId="paraspace" w:customStyle="1">
    <w:name w:val="para space"/>
    <w:pPr>
      <w:keepNext/>
      <w:widowControl w:val="0"/>
      <w:spacing w:after="200" w:line="280" w:lineRule="exact"/>
      <w:ind w:left="1080"/>
      <w:jc w:val="both"/>
    </w:pPr>
    <w:rPr>
      <w:rFonts w:ascii="Times" w:hAnsi="Times"/>
      <w:color w:val="000000"/>
      <w:sz w:val="24"/>
      <w:lang w:val="en-US" w:eastAsia="en-US"/>
    </w:rPr>
  </w:style>
  <w:style w:type="table" w:styleId="Koordinatnamreatabele">
    <w:name w:val="Table Grid"/>
    <w:basedOn w:val="Normalnatabela"/>
    <w:rsid w:val="00A97B4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unhideWhenUsed/>
    <w:rsid w:val="00AB1DE2"/>
    <w:pPr>
      <w:widowControl/>
      <w:spacing w:before="100" w:beforeAutospacing="1" w:after="100" w:afterAutospacing="1" w:line="240" w:lineRule="auto"/>
    </w:pPr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42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37990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5779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374251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2498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3937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4961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3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3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2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17508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4964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2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header" Target="header2.xml" Id="rId9" /><Relationship Type="http://schemas.openxmlformats.org/officeDocument/2006/relationships/theme" Target="theme/theme1.xml" Id="rId14" /><Relationship Type="http://schemas.openxmlformats.org/officeDocument/2006/relationships/footer" Target="footer4.xml" Id="Rb7d2f922dcdb4a1e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lice's%20files\rational\RUP5.0.36\wordtmpl\templates\mgmnt\ProjectPla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ProjectPlan.dot</ap:Template>
  <ap:Application>Microsoft Word for the web</ap:Application>
  <ap:DocSecurity>0</ap:DocSecurity>
  <ap:ScaleCrop>false</ap:ScaleCrop>
  <ap:Company>ELFAK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Project Plan</dc:title>
  <dc:subject>C-Registration System</dc:subject>
  <dc:creator>Wylie College</dc:creator>
  <keywords/>
  <lastModifiedBy>Adriana Lilic</lastModifiedBy>
  <revision>6</revision>
  <lastPrinted>1999-04-23T21:49:00.0000000Z</lastPrinted>
  <dcterms:created xsi:type="dcterms:W3CDTF">2023-03-04T19:19:00.0000000Z</dcterms:created>
  <dcterms:modified xsi:type="dcterms:W3CDTF">2023-03-07T15:55:45.2654493Z</dcterms:modified>
</coreProperties>
</file>