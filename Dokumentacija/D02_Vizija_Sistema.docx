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4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xmlns:pic="http://schemas.openxmlformats.org/drawingml/2006/picture" mc:Ignorable="w14 w15 wp14">
  <w:body>
    <w:p xmlns:wp14="http://schemas.microsoft.com/office/word/2010/wordml" w:rsidRPr="00A22BAC" w:rsidR="00206E1F" w:rsidP="3442ACE4" w:rsidRDefault="00206E1F" w14:paraId="26753D74" wp14:textId="7202022A">
      <w:pPr>
        <w:pStyle w:val="Title"/>
        <w:tabs>
          <w:tab w:val="left" w:leader="none" w:pos="2970"/>
          <w:tab w:val="left" w:leader="none" w:pos="3060"/>
        </w:tabs>
        <w:bidi w:val="0"/>
        <w:spacing w:before="0" w:beforeAutospacing="off" w:after="0" w:afterAutospacing="off" w:line="240" w:lineRule="auto"/>
        <w:ind w:left="0" w:right="0"/>
        <w:jc w:val="right"/>
        <w:rPr>
          <w:lang w:val="sr-Latn-RS"/>
        </w:rPr>
      </w:pPr>
      <w:r w:rsidRPr="3442ACE4" w:rsidR="1D8A19DD">
        <w:rPr>
          <w:lang w:val="sr-Latn-RS"/>
        </w:rPr>
        <w:t>Narodno pozorište Niš</w:t>
      </w:r>
    </w:p>
    <w:p xmlns:wp14="http://schemas.microsoft.com/office/word/2010/wordml" w:rsidRPr="00A22BAC" w:rsidR="00206E1F" w:rsidP="3442ACE4" w:rsidRDefault="00206E1F" w14:paraId="1D93D153" wp14:textId="26CB2478">
      <w:pPr>
        <w:widowControl w:val="0"/>
        <w:tabs>
          <w:tab w:val="left" w:leader="none" w:pos="2970"/>
          <w:tab w:val="left" w:leader="none" w:pos="3060"/>
        </w:tabs>
        <w:spacing w:line="240" w:lineRule="atLeast"/>
        <w:ind w:left="1440"/>
        <w:jc w:val="right"/>
      </w:pPr>
      <w:r w:rsidRPr="3442ACE4" w:rsidR="1D8A19D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sr-Latn-CS"/>
        </w:rPr>
        <w:t>Portal Narodnog pozorišta u Nišu</w:t>
      </w:r>
      <w:r w:rsidRPr="3442ACE4" w:rsidR="1D8A19D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sr-Latn-CS"/>
        </w:rPr>
        <w:t xml:space="preserve"> </w:t>
      </w:r>
      <w:r w:rsidRPr="3442ACE4" w:rsidR="1D8A19DD">
        <w:rPr>
          <w:noProof w:val="0"/>
          <w:lang w:val="sr-Latn-RS"/>
        </w:rPr>
        <w:t xml:space="preserve"> </w:t>
      </w:r>
    </w:p>
    <w:p xmlns:wp14="http://schemas.microsoft.com/office/word/2010/wordml" w:rsidRPr="00A22BAC" w:rsidR="00206E1F" w:rsidP="003372D3" w:rsidRDefault="00206E1F" w14:paraId="29D6B04F" wp14:textId="615FB7FC">
      <w:pPr>
        <w:pStyle w:val="Title"/>
        <w:jc w:val="right"/>
        <w:rPr>
          <w:lang w:val="sr-Latn-RS"/>
        </w:rPr>
      </w:pPr>
      <w:r w:rsidRPr="3442ACE4" w:rsidR="4B62F31C">
        <w:rPr>
          <w:lang w:val="sr-Latn-RS"/>
        </w:rPr>
        <w:t xml:space="preserve"> </w:t>
      </w:r>
    </w:p>
    <w:p xmlns:wp14="http://schemas.microsoft.com/office/word/2010/wordml" w:rsidRPr="00A22BAC" w:rsidR="00206E1F" w:rsidRDefault="003372D3" w14:paraId="294053DC" wp14:textId="77777777">
      <w:pPr>
        <w:pStyle w:val="Title"/>
        <w:jc w:val="right"/>
        <w:rPr>
          <w:lang w:val="sr-Latn-RS"/>
        </w:rPr>
      </w:pPr>
      <w:r w:rsidRPr="00A22BAC">
        <w:rPr>
          <w:lang w:val="sr-Latn-RS"/>
        </w:rPr>
        <w:t>Vizija sistema</w:t>
      </w:r>
    </w:p>
    <w:p xmlns:wp14="http://schemas.microsoft.com/office/word/2010/wordml" w:rsidRPr="00A22BAC" w:rsidR="00206E1F" w:rsidRDefault="00206E1F" w14:paraId="672A6659" wp14:textId="77777777">
      <w:pPr>
        <w:pStyle w:val="Title"/>
        <w:jc w:val="right"/>
        <w:rPr>
          <w:lang w:val="sr-Latn-RS"/>
        </w:rPr>
      </w:pPr>
    </w:p>
    <w:p xmlns:wp14="http://schemas.microsoft.com/office/word/2010/wordml" w:rsidRPr="00A22BAC" w:rsidR="00206E1F" w:rsidP="003372D3" w:rsidRDefault="003372D3" w14:paraId="7E7B734B" wp14:textId="77777777">
      <w:pPr>
        <w:pStyle w:val="Title"/>
        <w:jc w:val="right"/>
        <w:rPr>
          <w:sz w:val="28"/>
          <w:lang w:val="sr-Latn-RS"/>
        </w:rPr>
      </w:pPr>
      <w:r w:rsidRPr="00A22BAC">
        <w:rPr>
          <w:sz w:val="28"/>
          <w:lang w:val="sr-Latn-RS"/>
        </w:rPr>
        <w:t>Verzija</w:t>
      </w:r>
      <w:r w:rsidRPr="00A22BAC" w:rsidR="00206E1F">
        <w:rPr>
          <w:sz w:val="28"/>
          <w:lang w:val="sr-Latn-RS"/>
        </w:rPr>
        <w:t xml:space="preserve"> 1.0</w:t>
      </w:r>
    </w:p>
    <w:p xmlns:wp14="http://schemas.microsoft.com/office/word/2010/wordml" w:rsidRPr="00A22BAC" w:rsidR="00206E1F" w:rsidRDefault="00206E1F" w14:paraId="0A37501D" wp14:textId="77777777">
      <w:pPr>
        <w:pStyle w:val="Title"/>
        <w:rPr>
          <w:sz w:val="28"/>
          <w:lang w:val="sr-Latn-RS"/>
        </w:rPr>
        <w:sectPr w:rsidRPr="00A22BAC" w:rsidR="00206E1F">
          <w:headerReference w:type="default" r:id="rId7"/>
          <w:footerReference w:type="even" r:id="rId8"/>
          <w:pgSz w:w="12240" w:h="15840" w:orient="portrait" w:code="1"/>
          <w:pgMar w:top="1440" w:right="1440" w:bottom="1440" w:left="1440" w:header="708" w:footer="708" w:gutter="0"/>
          <w:cols w:space="708"/>
          <w:vAlign w:val="center"/>
          <w:footerReference w:type="default" r:id="Rd1559e0126f4437e"/>
        </w:sectPr>
      </w:pPr>
    </w:p>
    <w:p xmlns:wp14="http://schemas.microsoft.com/office/word/2010/wordml" w:rsidRPr="00A22BAC" w:rsidR="00206E1F" w:rsidRDefault="003372D3" w14:paraId="023F6467" wp14:textId="77777777">
      <w:pPr>
        <w:pStyle w:val="Title"/>
        <w:rPr>
          <w:lang w:val="sr-Latn-RS"/>
        </w:rPr>
      </w:pPr>
      <w:r w:rsidRPr="00A22BAC">
        <w:rPr>
          <w:lang w:val="sr-Latn-RS"/>
        </w:rPr>
        <w:lastRenderedPageBreak/>
        <w:t>Pregled izmena</w:t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xmlns:wp14="http://schemas.microsoft.com/office/word/2010/wordml" w:rsidRPr="00A22BAC" w:rsidR="00206E1F" w:rsidTr="3442ACE4" w14:paraId="29D06CEC" wp14:textId="77777777">
        <w:tc>
          <w:tcPr>
            <w:tcW w:w="2304" w:type="dxa"/>
            <w:tcMar/>
          </w:tcPr>
          <w:p w:rsidRPr="00A22BAC" w:rsidR="00206E1F" w:rsidRDefault="003372D3" w14:paraId="746F1487" wp14:textId="77777777">
            <w:pPr>
              <w:pStyle w:val="Tabletext"/>
              <w:jc w:val="center"/>
              <w:rPr>
                <w:b/>
                <w:lang w:val="sr-Latn-RS"/>
              </w:rPr>
            </w:pPr>
            <w:r w:rsidRPr="00A22BAC">
              <w:rPr>
                <w:b/>
                <w:lang w:val="sr-Latn-RS"/>
              </w:rPr>
              <w:t>Datum</w:t>
            </w:r>
          </w:p>
        </w:tc>
        <w:tc>
          <w:tcPr>
            <w:tcW w:w="1152" w:type="dxa"/>
            <w:tcMar/>
          </w:tcPr>
          <w:p w:rsidRPr="00A22BAC" w:rsidR="00206E1F" w:rsidRDefault="003372D3" w14:paraId="3102AD42" wp14:textId="77777777">
            <w:pPr>
              <w:pStyle w:val="Tabletext"/>
              <w:jc w:val="center"/>
              <w:rPr>
                <w:b/>
                <w:lang w:val="sr-Latn-RS"/>
              </w:rPr>
            </w:pPr>
            <w:r w:rsidRPr="00A22BAC">
              <w:rPr>
                <w:b/>
                <w:lang w:val="sr-Latn-RS"/>
              </w:rPr>
              <w:t>Verzija</w:t>
            </w:r>
          </w:p>
        </w:tc>
        <w:tc>
          <w:tcPr>
            <w:tcW w:w="3744" w:type="dxa"/>
            <w:tcMar/>
          </w:tcPr>
          <w:p w:rsidRPr="00A22BAC" w:rsidR="00206E1F" w:rsidRDefault="003372D3" w14:paraId="702199EA" wp14:textId="77777777">
            <w:pPr>
              <w:pStyle w:val="Tabletext"/>
              <w:jc w:val="center"/>
              <w:rPr>
                <w:b/>
                <w:lang w:val="sr-Latn-RS"/>
              </w:rPr>
            </w:pPr>
            <w:r w:rsidRPr="00A22BAC">
              <w:rPr>
                <w:b/>
                <w:lang w:val="sr-Latn-RS"/>
              </w:rPr>
              <w:t>Opis</w:t>
            </w:r>
          </w:p>
        </w:tc>
        <w:tc>
          <w:tcPr>
            <w:tcW w:w="2304" w:type="dxa"/>
            <w:tcMar/>
          </w:tcPr>
          <w:p w:rsidRPr="00A22BAC" w:rsidR="00206E1F" w:rsidRDefault="003372D3" w14:paraId="4C320DDC" wp14:textId="77777777">
            <w:pPr>
              <w:pStyle w:val="Tabletext"/>
              <w:jc w:val="center"/>
              <w:rPr>
                <w:b/>
                <w:lang w:val="sr-Latn-RS"/>
              </w:rPr>
            </w:pPr>
            <w:r w:rsidRPr="00A22BAC">
              <w:rPr>
                <w:b/>
                <w:lang w:val="sr-Latn-RS"/>
              </w:rPr>
              <w:t>Autor</w:t>
            </w:r>
          </w:p>
        </w:tc>
      </w:tr>
      <w:tr xmlns:wp14="http://schemas.microsoft.com/office/word/2010/wordml" w:rsidRPr="00A22BAC" w:rsidR="003372D3" w:rsidTr="3442ACE4" w14:paraId="544FB6E8" wp14:textId="77777777">
        <w:tc>
          <w:tcPr>
            <w:tcW w:w="2304" w:type="dxa"/>
            <w:tcMar/>
          </w:tcPr>
          <w:p w:rsidRPr="00A22BAC" w:rsidR="003372D3" w:rsidP="3442ACE4" w:rsidRDefault="003372D3" w14:paraId="63012FFC" wp14:textId="531AB6C3">
            <w:pPr>
              <w:pStyle w:val="Tabletext"/>
              <w:bidi w:val="0"/>
              <w:spacing w:before="0" w:beforeAutospacing="off" w:after="120" w:afterAutospacing="off"/>
              <w:ind w:left="0" w:right="0"/>
              <w:jc w:val="left"/>
              <w:rPr>
                <w:lang w:val="sr-Latn-RS"/>
              </w:rPr>
            </w:pPr>
            <w:r w:rsidRPr="3442ACE4" w:rsidR="46ACAA13">
              <w:rPr>
                <w:lang w:val="sr-Latn-RS"/>
              </w:rPr>
              <w:t>15.03.20</w:t>
            </w:r>
            <w:r w:rsidRPr="3442ACE4" w:rsidR="412E5AD5">
              <w:rPr>
                <w:lang w:val="sr-Latn-RS"/>
              </w:rPr>
              <w:t>23,</w:t>
            </w:r>
          </w:p>
        </w:tc>
        <w:tc>
          <w:tcPr>
            <w:tcW w:w="1152" w:type="dxa"/>
            <w:tcMar/>
          </w:tcPr>
          <w:p w:rsidRPr="00A22BAC" w:rsidR="003372D3" w:rsidP="00206E1F" w:rsidRDefault="003372D3" w14:paraId="4B3AA50C" wp14:textId="77777777">
            <w:pPr>
              <w:pStyle w:val="Tabletext"/>
              <w:rPr>
                <w:lang w:val="sr-Latn-RS"/>
              </w:rPr>
            </w:pPr>
            <w:r w:rsidRPr="00A22BAC">
              <w:rPr>
                <w:lang w:val="sr-Latn-RS"/>
              </w:rPr>
              <w:t>1.0</w:t>
            </w:r>
          </w:p>
        </w:tc>
        <w:tc>
          <w:tcPr>
            <w:tcW w:w="3744" w:type="dxa"/>
            <w:tcMar/>
          </w:tcPr>
          <w:p w:rsidRPr="00A22BAC" w:rsidR="003372D3" w:rsidP="00206E1F" w:rsidRDefault="003372D3" w14:paraId="10ED3A91" wp14:textId="77777777">
            <w:pPr>
              <w:pStyle w:val="Tabletext"/>
              <w:rPr>
                <w:lang w:val="sr-Latn-RS"/>
              </w:rPr>
            </w:pPr>
            <w:r w:rsidRPr="00A22BAC">
              <w:rPr>
                <w:lang w:val="sr-Latn-RS"/>
              </w:rPr>
              <w:t>Revizija</w:t>
            </w:r>
          </w:p>
        </w:tc>
        <w:tc>
          <w:tcPr>
            <w:tcW w:w="2304" w:type="dxa"/>
            <w:tcMar/>
          </w:tcPr>
          <w:p w:rsidRPr="00A22BAC" w:rsidR="003372D3" w:rsidP="003372D3" w:rsidRDefault="003372D3" w14:paraId="52F5AC35" wp14:textId="72C128BB">
            <w:pPr>
              <w:pStyle w:val="Tabletext"/>
              <w:rPr>
                <w:lang w:val="sr-Latn-RS"/>
              </w:rPr>
            </w:pPr>
            <w:r w:rsidRPr="3442ACE4" w:rsidR="46ACAA13">
              <w:rPr>
                <w:lang w:val="sr-Latn-RS"/>
              </w:rPr>
              <w:t>Milan</w:t>
            </w:r>
            <w:r w:rsidRPr="3442ACE4" w:rsidR="1AA1FD1B">
              <w:rPr>
                <w:lang w:val="sr-Latn-RS"/>
              </w:rPr>
              <w:t xml:space="preserve"> Milošević</w:t>
            </w:r>
          </w:p>
        </w:tc>
      </w:tr>
      <w:tr xmlns:wp14="http://schemas.microsoft.com/office/word/2010/wordml" w:rsidRPr="00A22BAC" w:rsidR="003372D3" w:rsidTr="3442ACE4" w14:paraId="5DAB6C7B" wp14:textId="77777777">
        <w:tc>
          <w:tcPr>
            <w:tcW w:w="2304" w:type="dxa"/>
            <w:tcMar/>
          </w:tcPr>
          <w:p w:rsidRPr="00A22BAC" w:rsidR="003372D3" w:rsidRDefault="003372D3" w14:paraId="02EB378F" wp14:textId="77777777">
            <w:pPr>
              <w:pStyle w:val="Tabletext"/>
              <w:rPr>
                <w:lang w:val="sr-Latn-RS"/>
              </w:rPr>
            </w:pPr>
          </w:p>
        </w:tc>
        <w:tc>
          <w:tcPr>
            <w:tcW w:w="1152" w:type="dxa"/>
            <w:tcMar/>
          </w:tcPr>
          <w:p w:rsidRPr="00A22BAC" w:rsidR="003372D3" w:rsidRDefault="003372D3" w14:paraId="6A05A809" wp14:textId="77777777">
            <w:pPr>
              <w:pStyle w:val="Tabletext"/>
              <w:rPr>
                <w:lang w:val="sr-Latn-RS"/>
              </w:rPr>
            </w:pPr>
          </w:p>
        </w:tc>
        <w:tc>
          <w:tcPr>
            <w:tcW w:w="3744" w:type="dxa"/>
            <w:tcMar/>
          </w:tcPr>
          <w:p w:rsidRPr="00A22BAC" w:rsidR="003372D3" w:rsidRDefault="003372D3" w14:paraId="5A39BBE3" wp14:textId="77777777">
            <w:pPr>
              <w:pStyle w:val="Tabletext"/>
              <w:rPr>
                <w:lang w:val="sr-Latn-RS"/>
              </w:rPr>
            </w:pPr>
          </w:p>
        </w:tc>
        <w:tc>
          <w:tcPr>
            <w:tcW w:w="2304" w:type="dxa"/>
            <w:tcMar/>
          </w:tcPr>
          <w:p w:rsidRPr="00A22BAC" w:rsidR="003372D3" w:rsidRDefault="003372D3" w14:paraId="41C8F396" wp14:textId="77777777">
            <w:pPr>
              <w:pStyle w:val="Tabletext"/>
              <w:rPr>
                <w:lang w:val="sr-Latn-RS"/>
              </w:rPr>
            </w:pPr>
          </w:p>
        </w:tc>
      </w:tr>
      <w:tr xmlns:wp14="http://schemas.microsoft.com/office/word/2010/wordml" w:rsidRPr="00A22BAC" w:rsidR="003372D3" w:rsidTr="3442ACE4" w14:paraId="72A3D3EC" wp14:textId="77777777">
        <w:tc>
          <w:tcPr>
            <w:tcW w:w="2304" w:type="dxa"/>
            <w:tcMar/>
          </w:tcPr>
          <w:p w:rsidRPr="00A22BAC" w:rsidR="003372D3" w:rsidRDefault="003372D3" w14:paraId="0D0B940D" wp14:textId="77777777">
            <w:pPr>
              <w:pStyle w:val="Tabletext"/>
              <w:rPr>
                <w:lang w:val="sr-Latn-RS"/>
              </w:rPr>
            </w:pPr>
          </w:p>
        </w:tc>
        <w:tc>
          <w:tcPr>
            <w:tcW w:w="1152" w:type="dxa"/>
            <w:tcMar/>
          </w:tcPr>
          <w:p w:rsidRPr="00A22BAC" w:rsidR="003372D3" w:rsidRDefault="003372D3" w14:paraId="0E27B00A" wp14:textId="77777777">
            <w:pPr>
              <w:pStyle w:val="Tabletext"/>
              <w:rPr>
                <w:lang w:val="sr-Latn-RS"/>
              </w:rPr>
            </w:pPr>
          </w:p>
        </w:tc>
        <w:tc>
          <w:tcPr>
            <w:tcW w:w="3744" w:type="dxa"/>
            <w:tcMar/>
          </w:tcPr>
          <w:p w:rsidRPr="00A22BAC" w:rsidR="003372D3" w:rsidRDefault="003372D3" w14:paraId="60061E4C" wp14:textId="77777777">
            <w:pPr>
              <w:pStyle w:val="Tabletext"/>
              <w:rPr>
                <w:lang w:val="sr-Latn-RS"/>
              </w:rPr>
            </w:pPr>
          </w:p>
        </w:tc>
        <w:tc>
          <w:tcPr>
            <w:tcW w:w="2304" w:type="dxa"/>
            <w:tcMar/>
          </w:tcPr>
          <w:p w:rsidRPr="00A22BAC" w:rsidR="003372D3" w:rsidRDefault="003372D3" w14:paraId="44EAFD9C" wp14:textId="77777777">
            <w:pPr>
              <w:pStyle w:val="Tabletext"/>
              <w:rPr>
                <w:lang w:val="sr-Latn-RS"/>
              </w:rPr>
            </w:pPr>
          </w:p>
        </w:tc>
      </w:tr>
      <w:tr xmlns:wp14="http://schemas.microsoft.com/office/word/2010/wordml" w:rsidRPr="00A22BAC" w:rsidR="003372D3" w:rsidTr="3442ACE4" w14:paraId="4B94D5A5" wp14:textId="77777777">
        <w:tc>
          <w:tcPr>
            <w:tcW w:w="2304" w:type="dxa"/>
            <w:tcMar/>
          </w:tcPr>
          <w:p w:rsidRPr="00A22BAC" w:rsidR="003372D3" w:rsidRDefault="003372D3" w14:paraId="3DEEC669" wp14:textId="77777777">
            <w:pPr>
              <w:pStyle w:val="Tabletext"/>
              <w:rPr>
                <w:lang w:val="sr-Latn-RS"/>
              </w:rPr>
            </w:pPr>
          </w:p>
        </w:tc>
        <w:tc>
          <w:tcPr>
            <w:tcW w:w="1152" w:type="dxa"/>
            <w:tcMar/>
          </w:tcPr>
          <w:p w:rsidRPr="00A22BAC" w:rsidR="003372D3" w:rsidRDefault="003372D3" w14:paraId="3656B9AB" wp14:textId="77777777">
            <w:pPr>
              <w:pStyle w:val="Tabletext"/>
              <w:rPr>
                <w:lang w:val="sr-Latn-RS"/>
              </w:rPr>
            </w:pPr>
          </w:p>
        </w:tc>
        <w:tc>
          <w:tcPr>
            <w:tcW w:w="3744" w:type="dxa"/>
            <w:tcMar/>
          </w:tcPr>
          <w:p w:rsidRPr="00A22BAC" w:rsidR="003372D3" w:rsidRDefault="003372D3" w14:paraId="45FB0818" wp14:textId="77777777">
            <w:pPr>
              <w:pStyle w:val="Tabletext"/>
              <w:rPr>
                <w:lang w:val="sr-Latn-RS"/>
              </w:rPr>
            </w:pPr>
          </w:p>
        </w:tc>
        <w:tc>
          <w:tcPr>
            <w:tcW w:w="2304" w:type="dxa"/>
            <w:tcMar/>
          </w:tcPr>
          <w:p w:rsidRPr="00A22BAC" w:rsidR="003372D3" w:rsidRDefault="003372D3" w14:paraId="049F31CB" wp14:textId="77777777">
            <w:pPr>
              <w:pStyle w:val="Tabletext"/>
              <w:rPr>
                <w:lang w:val="sr-Latn-RS"/>
              </w:rPr>
            </w:pPr>
          </w:p>
        </w:tc>
      </w:tr>
    </w:tbl>
    <w:p xmlns:wp14="http://schemas.microsoft.com/office/word/2010/wordml" w:rsidRPr="00A22BAC" w:rsidR="00206E1F" w:rsidRDefault="00206E1F" w14:paraId="53128261" wp14:textId="77777777">
      <w:pPr>
        <w:rPr>
          <w:lang w:val="sr-Latn-RS"/>
        </w:rPr>
      </w:pPr>
    </w:p>
    <w:p xmlns:wp14="http://schemas.microsoft.com/office/word/2010/wordml" w:rsidRPr="00A22BAC" w:rsidR="00206E1F" w:rsidP="003372D3" w:rsidRDefault="00206E1F" w14:paraId="414DD773" wp14:textId="77777777">
      <w:pPr>
        <w:pStyle w:val="Title"/>
        <w:rPr>
          <w:lang w:val="sr-Latn-RS"/>
        </w:rPr>
      </w:pPr>
      <w:r w:rsidRPr="00A22BAC">
        <w:rPr>
          <w:lang w:val="sr-Latn-RS"/>
        </w:rPr>
        <w:br w:type="page"/>
      </w:r>
      <w:r w:rsidRPr="00A22BAC" w:rsidR="003372D3">
        <w:rPr>
          <w:lang w:val="sr-Latn-RS"/>
        </w:rPr>
        <w:lastRenderedPageBreak/>
        <w:t>Sadržaj</w:t>
      </w:r>
    </w:p>
    <w:p xmlns:wp14="http://schemas.microsoft.com/office/word/2010/wordml" w:rsidRPr="00A22BAC" w:rsidR="00AD17B6" w:rsidRDefault="00206E1F" w14:paraId="45ACB46B" wp14:textId="77777777">
      <w:pPr>
        <w:pStyle w:val="TOC1"/>
        <w:tabs>
          <w:tab w:val="left" w:pos="432"/>
        </w:tabs>
        <w:rPr>
          <w:sz w:val="24"/>
          <w:szCs w:val="24"/>
          <w:lang w:val="sr-Latn-RS"/>
        </w:rPr>
      </w:pPr>
      <w:r w:rsidRPr="00A22BAC">
        <w:rPr>
          <w:b/>
          <w:lang w:val="sr-Latn-RS"/>
        </w:rPr>
        <w:fldChar w:fldCharType="begin"/>
      </w:r>
      <w:r w:rsidRPr="00A22BAC">
        <w:rPr>
          <w:b/>
          <w:lang w:val="sr-Latn-RS"/>
        </w:rPr>
        <w:instrText xml:space="preserve"> TOC \o "1-3" </w:instrText>
      </w:r>
      <w:r w:rsidRPr="00A22BAC">
        <w:rPr>
          <w:b/>
          <w:lang w:val="sr-Latn-RS"/>
        </w:rPr>
        <w:fldChar w:fldCharType="separate"/>
      </w:r>
      <w:r w:rsidRPr="00A22BAC" w:rsidR="00AD17B6">
        <w:rPr>
          <w:lang w:val="sr-Latn-RS"/>
        </w:rPr>
        <w:t>1.</w:t>
      </w:r>
      <w:r w:rsidRPr="00A22BAC" w:rsidR="00AD17B6">
        <w:rPr>
          <w:sz w:val="24"/>
          <w:szCs w:val="24"/>
          <w:lang w:val="sr-Latn-RS"/>
        </w:rPr>
        <w:tab/>
      </w:r>
      <w:r w:rsidRPr="00A22BAC" w:rsidR="00AD17B6">
        <w:rPr>
          <w:lang w:val="sr-Latn-RS"/>
        </w:rPr>
        <w:t>Cilj dokumenta</w:t>
      </w:r>
      <w:r w:rsidRPr="00A22BAC" w:rsidR="00AD17B6">
        <w:rPr>
          <w:lang w:val="sr-Latn-RS"/>
        </w:rPr>
        <w:tab/>
      </w:r>
      <w:r w:rsidRPr="00A22BAC" w:rsidR="00AD17B6">
        <w:rPr>
          <w:lang w:val="sr-Latn-RS"/>
        </w:rPr>
        <w:fldChar w:fldCharType="begin"/>
      </w:r>
      <w:r w:rsidRPr="00A22BAC" w:rsidR="00AD17B6">
        <w:rPr>
          <w:lang w:val="sr-Latn-RS"/>
        </w:rPr>
        <w:instrText xml:space="preserve"> PAGEREF _Toc161771491 \h </w:instrText>
      </w:r>
      <w:r w:rsidRPr="00A22BAC" w:rsidR="00AD17B6">
        <w:rPr>
          <w:lang w:val="sr-Latn-RS"/>
        </w:rPr>
      </w:r>
      <w:r w:rsidRPr="00A22BAC" w:rsidR="00AD17B6">
        <w:rPr>
          <w:lang w:val="sr-Latn-RS"/>
        </w:rPr>
        <w:fldChar w:fldCharType="separate"/>
      </w:r>
      <w:r w:rsidRPr="00A22BAC" w:rsidR="00AD17B6">
        <w:rPr>
          <w:lang w:val="sr-Latn-RS"/>
        </w:rPr>
        <w:t>5</w:t>
      </w:r>
      <w:r w:rsidRPr="00A22BAC" w:rsidR="00AD17B6">
        <w:rPr>
          <w:lang w:val="sr-Latn-RS"/>
        </w:rPr>
        <w:fldChar w:fldCharType="end"/>
      </w:r>
    </w:p>
    <w:p xmlns:wp14="http://schemas.microsoft.com/office/word/2010/wordml" w:rsidRPr="00A22BAC" w:rsidR="00AD17B6" w:rsidRDefault="00AD17B6" w14:paraId="3758FDDE" wp14:textId="77777777">
      <w:pPr>
        <w:pStyle w:val="TOC1"/>
        <w:tabs>
          <w:tab w:val="left" w:pos="432"/>
        </w:tabs>
        <w:rPr>
          <w:sz w:val="24"/>
          <w:szCs w:val="24"/>
          <w:lang w:val="sr-Latn-RS"/>
        </w:rPr>
      </w:pPr>
      <w:r w:rsidRPr="00A22BAC">
        <w:rPr>
          <w:lang w:val="sr-Latn-RS"/>
        </w:rPr>
        <w:t>2.</w:t>
      </w:r>
      <w:r w:rsidRPr="00A22BAC">
        <w:rPr>
          <w:sz w:val="24"/>
          <w:szCs w:val="24"/>
          <w:lang w:val="sr-Latn-RS"/>
        </w:rPr>
        <w:tab/>
      </w:r>
      <w:r w:rsidRPr="00A22BAC">
        <w:rPr>
          <w:lang w:val="sr-Latn-RS"/>
        </w:rPr>
        <w:t>Opseg dokumenta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_Toc161771492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>
        <w:rPr>
          <w:lang w:val="sr-Latn-RS"/>
        </w:rPr>
        <w:t>5</w:t>
      </w:r>
      <w:r w:rsidRPr="00A22BAC">
        <w:rPr>
          <w:lang w:val="sr-Latn-RS"/>
        </w:rPr>
        <w:fldChar w:fldCharType="end"/>
      </w:r>
    </w:p>
    <w:p xmlns:wp14="http://schemas.microsoft.com/office/word/2010/wordml" w:rsidRPr="00A22BAC" w:rsidR="00AD17B6" w:rsidRDefault="00AD17B6" w14:paraId="443398AE" wp14:textId="77777777">
      <w:pPr>
        <w:pStyle w:val="TOC1"/>
        <w:tabs>
          <w:tab w:val="left" w:pos="432"/>
        </w:tabs>
        <w:rPr>
          <w:sz w:val="24"/>
          <w:szCs w:val="24"/>
          <w:lang w:val="sr-Latn-RS"/>
        </w:rPr>
      </w:pPr>
      <w:r w:rsidRPr="00A22BAC">
        <w:rPr>
          <w:lang w:val="sr-Latn-RS"/>
        </w:rPr>
        <w:t>3.</w:t>
      </w:r>
      <w:r w:rsidRPr="00A22BAC">
        <w:rPr>
          <w:sz w:val="24"/>
          <w:szCs w:val="24"/>
          <w:lang w:val="sr-Latn-RS"/>
        </w:rPr>
        <w:tab/>
      </w:r>
      <w:r w:rsidRPr="00A22BAC">
        <w:rPr>
          <w:lang w:val="sr-Latn-RS"/>
        </w:rPr>
        <w:t>Reference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_Toc161771493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>
        <w:rPr>
          <w:lang w:val="sr-Latn-RS"/>
        </w:rPr>
        <w:t>5</w:t>
      </w:r>
      <w:r w:rsidRPr="00A22BAC">
        <w:rPr>
          <w:lang w:val="sr-Latn-RS"/>
        </w:rPr>
        <w:fldChar w:fldCharType="end"/>
      </w:r>
    </w:p>
    <w:p xmlns:wp14="http://schemas.microsoft.com/office/word/2010/wordml" w:rsidRPr="00A22BAC" w:rsidR="00AD17B6" w:rsidRDefault="00AD17B6" w14:paraId="298369CE" wp14:textId="77777777">
      <w:pPr>
        <w:pStyle w:val="TOC1"/>
        <w:tabs>
          <w:tab w:val="left" w:pos="432"/>
        </w:tabs>
        <w:rPr>
          <w:sz w:val="24"/>
          <w:szCs w:val="24"/>
          <w:lang w:val="sr-Latn-RS"/>
        </w:rPr>
      </w:pPr>
      <w:r w:rsidRPr="00A22BAC">
        <w:rPr>
          <w:lang w:val="sr-Latn-RS"/>
        </w:rPr>
        <w:t>4.</w:t>
      </w:r>
      <w:r w:rsidRPr="00A22BAC">
        <w:rPr>
          <w:sz w:val="24"/>
          <w:szCs w:val="24"/>
          <w:lang w:val="sr-Latn-RS"/>
        </w:rPr>
        <w:tab/>
      </w:r>
      <w:r w:rsidRPr="00A22BAC">
        <w:rPr>
          <w:lang w:val="sr-Latn-RS"/>
        </w:rPr>
        <w:t>Pozicioniranje proizvoda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_Toc161771494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>
        <w:rPr>
          <w:lang w:val="sr-Latn-RS"/>
        </w:rPr>
        <w:t>5</w:t>
      </w:r>
      <w:r w:rsidRPr="00A22BAC">
        <w:rPr>
          <w:lang w:val="sr-Latn-RS"/>
        </w:rPr>
        <w:fldChar w:fldCharType="end"/>
      </w:r>
    </w:p>
    <w:p xmlns:wp14="http://schemas.microsoft.com/office/word/2010/wordml" w:rsidRPr="00A22BAC" w:rsidR="00AD17B6" w:rsidRDefault="00AD17B6" w14:paraId="526EBC55" wp14:textId="77777777">
      <w:pPr>
        <w:pStyle w:val="TOC2"/>
        <w:tabs>
          <w:tab w:val="left" w:pos="1000"/>
        </w:tabs>
        <w:rPr>
          <w:sz w:val="24"/>
          <w:szCs w:val="24"/>
          <w:lang w:val="sr-Latn-RS"/>
        </w:rPr>
      </w:pPr>
      <w:r w:rsidRPr="00A22BAC">
        <w:rPr>
          <w:lang w:val="sr-Latn-RS"/>
        </w:rPr>
        <w:t>4.1</w:t>
      </w:r>
      <w:r w:rsidRPr="00A22BAC">
        <w:rPr>
          <w:sz w:val="24"/>
          <w:szCs w:val="24"/>
          <w:lang w:val="sr-Latn-RS"/>
        </w:rPr>
        <w:tab/>
      </w:r>
      <w:r w:rsidRPr="00A22BAC">
        <w:rPr>
          <w:lang w:val="sr-Latn-RS"/>
        </w:rPr>
        <w:t>Poslovne mogućnosti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_Toc161771495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>
        <w:rPr>
          <w:lang w:val="sr-Latn-RS"/>
        </w:rPr>
        <w:t>5</w:t>
      </w:r>
      <w:r w:rsidRPr="00A22BAC">
        <w:rPr>
          <w:lang w:val="sr-Latn-RS"/>
        </w:rPr>
        <w:fldChar w:fldCharType="end"/>
      </w:r>
    </w:p>
    <w:p xmlns:wp14="http://schemas.microsoft.com/office/word/2010/wordml" w:rsidRPr="00A22BAC" w:rsidR="00AD17B6" w:rsidRDefault="00AD17B6" w14:paraId="3A80A365" wp14:textId="77777777">
      <w:pPr>
        <w:pStyle w:val="TOC2"/>
        <w:tabs>
          <w:tab w:val="left" w:pos="1000"/>
        </w:tabs>
        <w:rPr>
          <w:sz w:val="24"/>
          <w:szCs w:val="24"/>
          <w:lang w:val="sr-Latn-RS"/>
        </w:rPr>
      </w:pPr>
      <w:r w:rsidRPr="00A22BAC">
        <w:rPr>
          <w:lang w:val="sr-Latn-RS"/>
        </w:rPr>
        <w:t>4.2</w:t>
      </w:r>
      <w:r w:rsidRPr="00A22BAC">
        <w:rPr>
          <w:sz w:val="24"/>
          <w:szCs w:val="24"/>
          <w:lang w:val="sr-Latn-RS"/>
        </w:rPr>
        <w:tab/>
      </w:r>
      <w:r w:rsidRPr="00A22BAC">
        <w:rPr>
          <w:lang w:val="sr-Latn-RS"/>
        </w:rPr>
        <w:t>Postavka problema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_Toc161771496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>
        <w:rPr>
          <w:lang w:val="sr-Latn-RS"/>
        </w:rPr>
        <w:t>5</w:t>
      </w:r>
      <w:r w:rsidRPr="00A22BAC">
        <w:rPr>
          <w:lang w:val="sr-Latn-RS"/>
        </w:rPr>
        <w:fldChar w:fldCharType="end"/>
      </w:r>
    </w:p>
    <w:p xmlns:wp14="http://schemas.microsoft.com/office/word/2010/wordml" w:rsidRPr="00A22BAC" w:rsidR="00AD17B6" w:rsidRDefault="00AD17B6" w14:paraId="7C2811FE" wp14:textId="77777777">
      <w:pPr>
        <w:pStyle w:val="TOC2"/>
        <w:tabs>
          <w:tab w:val="left" w:pos="1000"/>
        </w:tabs>
        <w:rPr>
          <w:sz w:val="24"/>
          <w:szCs w:val="24"/>
          <w:lang w:val="sr-Latn-RS"/>
        </w:rPr>
      </w:pPr>
      <w:r w:rsidRPr="00A22BAC">
        <w:rPr>
          <w:lang w:val="sr-Latn-RS"/>
        </w:rPr>
        <w:t>4.3</w:t>
      </w:r>
      <w:r w:rsidRPr="00A22BAC">
        <w:rPr>
          <w:sz w:val="24"/>
          <w:szCs w:val="24"/>
          <w:lang w:val="sr-Latn-RS"/>
        </w:rPr>
        <w:tab/>
      </w:r>
      <w:r w:rsidRPr="00A22BAC">
        <w:rPr>
          <w:lang w:val="sr-Latn-RS"/>
        </w:rPr>
        <w:t>Postavka pozicije proizvoda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_Toc161771497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>
        <w:rPr>
          <w:lang w:val="sr-Latn-RS"/>
        </w:rPr>
        <w:t>6</w:t>
      </w:r>
      <w:r w:rsidRPr="00A22BAC">
        <w:rPr>
          <w:lang w:val="sr-Latn-RS"/>
        </w:rPr>
        <w:fldChar w:fldCharType="end"/>
      </w:r>
    </w:p>
    <w:p xmlns:wp14="http://schemas.microsoft.com/office/word/2010/wordml" w:rsidRPr="00A22BAC" w:rsidR="00AD17B6" w:rsidRDefault="00AD17B6" w14:paraId="2E3297C4" wp14:textId="77777777">
      <w:pPr>
        <w:pStyle w:val="TOC1"/>
        <w:tabs>
          <w:tab w:val="left" w:pos="432"/>
        </w:tabs>
        <w:rPr>
          <w:sz w:val="24"/>
          <w:szCs w:val="24"/>
          <w:lang w:val="sr-Latn-RS"/>
        </w:rPr>
      </w:pPr>
      <w:r w:rsidRPr="00A22BAC">
        <w:rPr>
          <w:lang w:val="sr-Latn-RS"/>
        </w:rPr>
        <w:t>5.</w:t>
      </w:r>
      <w:r w:rsidRPr="00A22BAC">
        <w:rPr>
          <w:sz w:val="24"/>
          <w:szCs w:val="24"/>
          <w:lang w:val="sr-Latn-RS"/>
        </w:rPr>
        <w:tab/>
      </w:r>
      <w:r w:rsidRPr="00A22BAC">
        <w:rPr>
          <w:lang w:val="sr-Latn-RS"/>
        </w:rPr>
        <w:t>Opis korisnika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_Toc161771498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>
        <w:rPr>
          <w:lang w:val="sr-Latn-RS"/>
        </w:rPr>
        <w:t>6</w:t>
      </w:r>
      <w:r w:rsidRPr="00A22BAC">
        <w:rPr>
          <w:lang w:val="sr-Latn-RS"/>
        </w:rPr>
        <w:fldChar w:fldCharType="end"/>
      </w:r>
    </w:p>
    <w:p xmlns:wp14="http://schemas.microsoft.com/office/word/2010/wordml" w:rsidRPr="00A22BAC" w:rsidR="00AD17B6" w:rsidRDefault="00AD17B6" w14:paraId="3780DB03" wp14:textId="77777777">
      <w:pPr>
        <w:pStyle w:val="TOC2"/>
        <w:tabs>
          <w:tab w:val="left" w:pos="1000"/>
        </w:tabs>
        <w:rPr>
          <w:sz w:val="24"/>
          <w:szCs w:val="24"/>
          <w:lang w:val="sr-Latn-RS"/>
        </w:rPr>
      </w:pPr>
      <w:r w:rsidRPr="00A22BAC">
        <w:rPr>
          <w:lang w:val="sr-Latn-RS"/>
        </w:rPr>
        <w:t>5.1</w:t>
      </w:r>
      <w:r w:rsidRPr="00A22BAC">
        <w:rPr>
          <w:sz w:val="24"/>
          <w:szCs w:val="24"/>
          <w:lang w:val="sr-Latn-RS"/>
        </w:rPr>
        <w:tab/>
      </w:r>
      <w:r w:rsidRPr="00A22BAC">
        <w:rPr>
          <w:lang w:val="sr-Latn-RS"/>
        </w:rPr>
        <w:t>Opis potencijalnog tržišta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_Toc161771499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>
        <w:rPr>
          <w:lang w:val="sr-Latn-RS"/>
        </w:rPr>
        <w:t>6</w:t>
      </w:r>
      <w:r w:rsidRPr="00A22BAC">
        <w:rPr>
          <w:lang w:val="sr-Latn-RS"/>
        </w:rPr>
        <w:fldChar w:fldCharType="end"/>
      </w:r>
    </w:p>
    <w:p xmlns:wp14="http://schemas.microsoft.com/office/word/2010/wordml" w:rsidRPr="00A22BAC" w:rsidR="00AD17B6" w:rsidRDefault="00AD17B6" w14:paraId="39B73EC0" wp14:textId="77777777">
      <w:pPr>
        <w:pStyle w:val="TOC2"/>
        <w:tabs>
          <w:tab w:val="left" w:pos="1000"/>
        </w:tabs>
        <w:rPr>
          <w:sz w:val="24"/>
          <w:szCs w:val="24"/>
          <w:lang w:val="sr-Latn-RS"/>
        </w:rPr>
      </w:pPr>
      <w:r w:rsidRPr="00A22BAC">
        <w:rPr>
          <w:lang w:val="sr-Latn-RS"/>
        </w:rPr>
        <w:t>5.2</w:t>
      </w:r>
      <w:r w:rsidRPr="00A22BAC">
        <w:rPr>
          <w:sz w:val="24"/>
          <w:szCs w:val="24"/>
          <w:lang w:val="sr-Latn-RS"/>
        </w:rPr>
        <w:tab/>
      </w:r>
      <w:r w:rsidRPr="00A22BAC">
        <w:rPr>
          <w:lang w:val="sr-Latn-RS"/>
        </w:rPr>
        <w:t>Profili korisnika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_Toc161771500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>
        <w:rPr>
          <w:lang w:val="sr-Latn-RS"/>
        </w:rPr>
        <w:t>6</w:t>
      </w:r>
      <w:r w:rsidRPr="00A22BAC">
        <w:rPr>
          <w:lang w:val="sr-Latn-RS"/>
        </w:rPr>
        <w:fldChar w:fldCharType="end"/>
      </w:r>
    </w:p>
    <w:p xmlns:wp14="http://schemas.microsoft.com/office/word/2010/wordml" w:rsidRPr="00A22BAC" w:rsidR="00AD17B6" w:rsidRDefault="00AD17B6" w14:paraId="4FB2E02F" wp14:textId="77777777">
      <w:pPr>
        <w:pStyle w:val="TOC2"/>
        <w:tabs>
          <w:tab w:val="left" w:pos="1000"/>
        </w:tabs>
        <w:rPr>
          <w:sz w:val="24"/>
          <w:szCs w:val="24"/>
          <w:lang w:val="sr-Latn-RS"/>
        </w:rPr>
      </w:pPr>
      <w:r w:rsidRPr="00A22BAC">
        <w:rPr>
          <w:lang w:val="sr-Latn-RS"/>
        </w:rPr>
        <w:t>5.3</w:t>
      </w:r>
      <w:r w:rsidRPr="00A22BAC">
        <w:rPr>
          <w:sz w:val="24"/>
          <w:szCs w:val="24"/>
          <w:lang w:val="sr-Latn-RS"/>
        </w:rPr>
        <w:tab/>
      </w:r>
      <w:r w:rsidRPr="00A22BAC">
        <w:rPr>
          <w:lang w:val="sr-Latn-RS"/>
        </w:rPr>
        <w:t>Opis okruženja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_Toc161771501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>
        <w:rPr>
          <w:lang w:val="sr-Latn-RS"/>
        </w:rPr>
        <w:t>7</w:t>
      </w:r>
      <w:r w:rsidRPr="00A22BAC">
        <w:rPr>
          <w:lang w:val="sr-Latn-RS"/>
        </w:rPr>
        <w:fldChar w:fldCharType="end"/>
      </w:r>
    </w:p>
    <w:p xmlns:wp14="http://schemas.microsoft.com/office/word/2010/wordml" w:rsidRPr="00A22BAC" w:rsidR="00AD17B6" w:rsidRDefault="00AD17B6" w14:paraId="6E5D999A" wp14:textId="77777777">
      <w:pPr>
        <w:pStyle w:val="TOC2"/>
        <w:tabs>
          <w:tab w:val="left" w:pos="1000"/>
        </w:tabs>
        <w:rPr>
          <w:sz w:val="24"/>
          <w:szCs w:val="24"/>
          <w:lang w:val="sr-Latn-RS"/>
        </w:rPr>
      </w:pPr>
      <w:r w:rsidRPr="00A22BAC">
        <w:rPr>
          <w:lang w:val="sr-Latn-RS"/>
        </w:rPr>
        <w:t>5.4</w:t>
      </w:r>
      <w:r w:rsidRPr="00A22BAC">
        <w:rPr>
          <w:sz w:val="24"/>
          <w:szCs w:val="24"/>
          <w:lang w:val="sr-Latn-RS"/>
        </w:rPr>
        <w:tab/>
      </w:r>
      <w:r w:rsidRPr="00A22BAC">
        <w:rPr>
          <w:lang w:val="sr-Latn-RS"/>
        </w:rPr>
        <w:t>Osnovne potrebe korisnika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_Toc161771502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>
        <w:rPr>
          <w:lang w:val="sr-Latn-RS"/>
        </w:rPr>
        <w:t>7</w:t>
      </w:r>
      <w:r w:rsidRPr="00A22BAC">
        <w:rPr>
          <w:lang w:val="sr-Latn-RS"/>
        </w:rPr>
        <w:fldChar w:fldCharType="end"/>
      </w:r>
    </w:p>
    <w:p xmlns:wp14="http://schemas.microsoft.com/office/word/2010/wordml" w:rsidRPr="00A22BAC" w:rsidR="00AD17B6" w:rsidRDefault="00AD17B6" w14:paraId="2780F11C" wp14:textId="77777777">
      <w:pPr>
        <w:pStyle w:val="TOC2"/>
        <w:tabs>
          <w:tab w:val="left" w:pos="1000"/>
        </w:tabs>
        <w:rPr>
          <w:sz w:val="24"/>
          <w:szCs w:val="24"/>
          <w:lang w:val="sr-Latn-RS"/>
        </w:rPr>
      </w:pPr>
      <w:r w:rsidRPr="00A22BAC">
        <w:rPr>
          <w:lang w:val="sr-Latn-RS"/>
        </w:rPr>
        <w:t>5.5</w:t>
      </w:r>
      <w:r w:rsidRPr="00A22BAC">
        <w:rPr>
          <w:sz w:val="24"/>
          <w:szCs w:val="24"/>
          <w:lang w:val="sr-Latn-RS"/>
        </w:rPr>
        <w:tab/>
      </w:r>
      <w:r w:rsidRPr="00A22BAC">
        <w:rPr>
          <w:lang w:val="sr-Latn-RS"/>
        </w:rPr>
        <w:t>Alternative i konkurencija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_Toc161771503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>
        <w:rPr>
          <w:lang w:val="sr-Latn-RS"/>
        </w:rPr>
        <w:t>7</w:t>
      </w:r>
      <w:r w:rsidRPr="00A22BAC">
        <w:rPr>
          <w:lang w:val="sr-Latn-RS"/>
        </w:rPr>
        <w:fldChar w:fldCharType="end"/>
      </w:r>
    </w:p>
    <w:p xmlns:wp14="http://schemas.microsoft.com/office/word/2010/wordml" w:rsidRPr="00A22BAC" w:rsidR="00AD17B6" w:rsidRDefault="00AD17B6" w14:paraId="759A7AA1" wp14:textId="77777777">
      <w:pPr>
        <w:pStyle w:val="TOC1"/>
        <w:tabs>
          <w:tab w:val="left" w:pos="432"/>
        </w:tabs>
        <w:rPr>
          <w:sz w:val="24"/>
          <w:szCs w:val="24"/>
          <w:lang w:val="sr-Latn-RS"/>
        </w:rPr>
      </w:pPr>
      <w:r w:rsidRPr="00A22BAC">
        <w:rPr>
          <w:lang w:val="sr-Latn-RS"/>
        </w:rPr>
        <w:t>6.</w:t>
      </w:r>
      <w:r w:rsidRPr="00A22BAC">
        <w:rPr>
          <w:sz w:val="24"/>
          <w:szCs w:val="24"/>
          <w:lang w:val="sr-Latn-RS"/>
        </w:rPr>
        <w:tab/>
      </w:r>
      <w:r w:rsidRPr="00A22BAC">
        <w:rPr>
          <w:lang w:val="sr-Latn-RS"/>
        </w:rPr>
        <w:t>Opis proizvoda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_Toc161771504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>
        <w:rPr>
          <w:lang w:val="sr-Latn-RS"/>
        </w:rPr>
        <w:t>8</w:t>
      </w:r>
      <w:r w:rsidRPr="00A22BAC">
        <w:rPr>
          <w:lang w:val="sr-Latn-RS"/>
        </w:rPr>
        <w:fldChar w:fldCharType="end"/>
      </w:r>
    </w:p>
    <w:p xmlns:wp14="http://schemas.microsoft.com/office/word/2010/wordml" w:rsidRPr="00A22BAC" w:rsidR="00AD17B6" w:rsidRDefault="00AD17B6" w14:paraId="5888EF89" wp14:textId="77777777">
      <w:pPr>
        <w:pStyle w:val="TOC2"/>
        <w:tabs>
          <w:tab w:val="left" w:pos="1000"/>
        </w:tabs>
        <w:rPr>
          <w:sz w:val="24"/>
          <w:szCs w:val="24"/>
          <w:lang w:val="sr-Latn-RS"/>
        </w:rPr>
      </w:pPr>
      <w:r w:rsidRPr="00A22BAC">
        <w:rPr>
          <w:lang w:val="sr-Latn-RS"/>
        </w:rPr>
        <w:t>6.1</w:t>
      </w:r>
      <w:r w:rsidRPr="00A22BAC">
        <w:rPr>
          <w:sz w:val="24"/>
          <w:szCs w:val="24"/>
          <w:lang w:val="sr-Latn-RS"/>
        </w:rPr>
        <w:tab/>
      </w:r>
      <w:r w:rsidRPr="00A22BAC">
        <w:rPr>
          <w:lang w:val="sr-Latn-RS"/>
        </w:rPr>
        <w:t>Perspektiva proizvoda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_Toc161771505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>
        <w:rPr>
          <w:lang w:val="sr-Latn-RS"/>
        </w:rPr>
        <w:t>8</w:t>
      </w:r>
      <w:r w:rsidRPr="00A22BAC">
        <w:rPr>
          <w:lang w:val="sr-Latn-RS"/>
        </w:rPr>
        <w:fldChar w:fldCharType="end"/>
      </w:r>
    </w:p>
    <w:p xmlns:wp14="http://schemas.microsoft.com/office/word/2010/wordml" w:rsidRPr="00A22BAC" w:rsidR="00AD17B6" w:rsidRDefault="00AD17B6" w14:paraId="6B8E25FF" wp14:textId="77777777">
      <w:pPr>
        <w:pStyle w:val="TOC2"/>
        <w:tabs>
          <w:tab w:val="left" w:pos="1000"/>
        </w:tabs>
        <w:rPr>
          <w:sz w:val="24"/>
          <w:szCs w:val="24"/>
          <w:lang w:val="sr-Latn-RS"/>
        </w:rPr>
      </w:pPr>
      <w:r w:rsidRPr="00A22BAC">
        <w:rPr>
          <w:lang w:val="sr-Latn-RS"/>
        </w:rPr>
        <w:t>6.2</w:t>
      </w:r>
      <w:r w:rsidRPr="00A22BAC">
        <w:rPr>
          <w:sz w:val="24"/>
          <w:szCs w:val="24"/>
          <w:lang w:val="sr-Latn-RS"/>
        </w:rPr>
        <w:tab/>
      </w:r>
      <w:r w:rsidRPr="00A22BAC">
        <w:rPr>
          <w:lang w:val="sr-Latn-RS"/>
        </w:rPr>
        <w:t>Pregled mogućnosti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_Toc161771506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>
        <w:rPr>
          <w:lang w:val="sr-Latn-RS"/>
        </w:rPr>
        <w:t>8</w:t>
      </w:r>
      <w:r w:rsidRPr="00A22BAC">
        <w:rPr>
          <w:lang w:val="sr-Latn-RS"/>
        </w:rPr>
        <w:fldChar w:fldCharType="end"/>
      </w:r>
    </w:p>
    <w:p xmlns:wp14="http://schemas.microsoft.com/office/word/2010/wordml" w:rsidRPr="00A22BAC" w:rsidR="00AD17B6" w:rsidRDefault="00AD17B6" w14:paraId="154C4A27" wp14:textId="77777777">
      <w:pPr>
        <w:pStyle w:val="TOC2"/>
        <w:tabs>
          <w:tab w:val="left" w:pos="1000"/>
        </w:tabs>
        <w:rPr>
          <w:sz w:val="24"/>
          <w:szCs w:val="24"/>
          <w:lang w:val="sr-Latn-RS"/>
        </w:rPr>
      </w:pPr>
      <w:r w:rsidRPr="00A22BAC">
        <w:rPr>
          <w:lang w:val="sr-Latn-RS"/>
        </w:rPr>
        <w:t>6.3</w:t>
      </w:r>
      <w:r w:rsidRPr="00A22BAC">
        <w:rPr>
          <w:sz w:val="24"/>
          <w:szCs w:val="24"/>
          <w:lang w:val="sr-Latn-RS"/>
        </w:rPr>
        <w:tab/>
      </w:r>
      <w:r w:rsidRPr="00A22BAC">
        <w:rPr>
          <w:lang w:val="sr-Latn-RS"/>
        </w:rPr>
        <w:t>Pretpostavke i zavisnosti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_Toc161771507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>
        <w:rPr>
          <w:lang w:val="sr-Latn-RS"/>
        </w:rPr>
        <w:t>9</w:t>
      </w:r>
      <w:r w:rsidRPr="00A22BAC">
        <w:rPr>
          <w:lang w:val="sr-Latn-RS"/>
        </w:rPr>
        <w:fldChar w:fldCharType="end"/>
      </w:r>
    </w:p>
    <w:p xmlns:wp14="http://schemas.microsoft.com/office/word/2010/wordml" w:rsidRPr="00A22BAC" w:rsidR="00AD17B6" w:rsidRDefault="00AD17B6" w14:paraId="0D277FB4" wp14:textId="77777777">
      <w:pPr>
        <w:pStyle w:val="TOC2"/>
        <w:tabs>
          <w:tab w:val="left" w:pos="1000"/>
        </w:tabs>
        <w:rPr>
          <w:sz w:val="24"/>
          <w:szCs w:val="24"/>
          <w:lang w:val="sr-Latn-RS"/>
        </w:rPr>
      </w:pPr>
      <w:r w:rsidRPr="00A22BAC">
        <w:rPr>
          <w:lang w:val="sr-Latn-RS"/>
        </w:rPr>
        <w:t>6.4</w:t>
      </w:r>
      <w:r w:rsidRPr="00A22BAC">
        <w:rPr>
          <w:sz w:val="24"/>
          <w:szCs w:val="24"/>
          <w:lang w:val="sr-Latn-RS"/>
        </w:rPr>
        <w:tab/>
      </w:r>
      <w:r w:rsidRPr="00A22BAC">
        <w:rPr>
          <w:lang w:val="sr-Latn-RS"/>
        </w:rPr>
        <w:t>Cena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_Toc161771508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>
        <w:rPr>
          <w:lang w:val="sr-Latn-RS"/>
        </w:rPr>
        <w:t>9</w:t>
      </w:r>
      <w:r w:rsidRPr="00A22BAC">
        <w:rPr>
          <w:lang w:val="sr-Latn-RS"/>
        </w:rPr>
        <w:fldChar w:fldCharType="end"/>
      </w:r>
    </w:p>
    <w:p xmlns:wp14="http://schemas.microsoft.com/office/word/2010/wordml" w:rsidRPr="00A22BAC" w:rsidR="00AD17B6" w:rsidRDefault="00AD17B6" w14:paraId="529460BA" wp14:textId="77777777">
      <w:pPr>
        <w:pStyle w:val="TOC2"/>
        <w:tabs>
          <w:tab w:val="left" w:pos="1000"/>
        </w:tabs>
        <w:rPr>
          <w:sz w:val="24"/>
          <w:szCs w:val="24"/>
          <w:lang w:val="sr-Latn-RS"/>
        </w:rPr>
      </w:pPr>
      <w:r w:rsidRPr="00A22BAC">
        <w:rPr>
          <w:lang w:val="sr-Latn-RS"/>
        </w:rPr>
        <w:t>6.5</w:t>
      </w:r>
      <w:r w:rsidRPr="00A22BAC">
        <w:rPr>
          <w:sz w:val="24"/>
          <w:szCs w:val="24"/>
          <w:lang w:val="sr-Latn-RS"/>
        </w:rPr>
        <w:tab/>
      </w:r>
      <w:r w:rsidRPr="00A22BAC">
        <w:rPr>
          <w:lang w:val="sr-Latn-RS"/>
        </w:rPr>
        <w:t>Licenciranje i instalacija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_Toc161771509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>
        <w:rPr>
          <w:lang w:val="sr-Latn-RS"/>
        </w:rPr>
        <w:t>9</w:t>
      </w:r>
      <w:r w:rsidRPr="00A22BAC">
        <w:rPr>
          <w:lang w:val="sr-Latn-RS"/>
        </w:rPr>
        <w:fldChar w:fldCharType="end"/>
      </w:r>
    </w:p>
    <w:p xmlns:wp14="http://schemas.microsoft.com/office/word/2010/wordml" w:rsidRPr="00A22BAC" w:rsidR="00AD17B6" w:rsidRDefault="00AD17B6" w14:paraId="1F8D1793" wp14:textId="77777777">
      <w:pPr>
        <w:pStyle w:val="TOC1"/>
        <w:tabs>
          <w:tab w:val="left" w:pos="432"/>
        </w:tabs>
        <w:rPr>
          <w:sz w:val="24"/>
          <w:szCs w:val="24"/>
          <w:lang w:val="sr-Latn-RS"/>
        </w:rPr>
      </w:pPr>
      <w:r w:rsidRPr="00A22BAC">
        <w:rPr>
          <w:lang w:val="sr-Latn-RS"/>
        </w:rPr>
        <w:t>7.</w:t>
      </w:r>
      <w:r w:rsidRPr="00A22BAC">
        <w:rPr>
          <w:sz w:val="24"/>
          <w:szCs w:val="24"/>
          <w:lang w:val="sr-Latn-RS"/>
        </w:rPr>
        <w:tab/>
      </w:r>
      <w:r w:rsidRPr="00A22BAC">
        <w:rPr>
          <w:lang w:val="sr-Latn-RS"/>
        </w:rPr>
        <w:t>Funkcionalni zahtevi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_Toc161771510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>
        <w:rPr>
          <w:lang w:val="sr-Latn-RS"/>
        </w:rPr>
        <w:t>10</w:t>
      </w:r>
      <w:r w:rsidRPr="00A22BAC">
        <w:rPr>
          <w:lang w:val="sr-Latn-RS"/>
        </w:rPr>
        <w:fldChar w:fldCharType="end"/>
      </w:r>
    </w:p>
    <w:p xmlns:wp14="http://schemas.microsoft.com/office/word/2010/wordml" w:rsidRPr="00A22BAC" w:rsidR="00AD17B6" w:rsidRDefault="00AD17B6" w14:paraId="0E8C51ED" wp14:textId="77777777">
      <w:pPr>
        <w:pStyle w:val="TOC2"/>
        <w:tabs>
          <w:tab w:val="left" w:pos="1000"/>
        </w:tabs>
        <w:rPr>
          <w:sz w:val="24"/>
          <w:szCs w:val="24"/>
          <w:lang w:val="sr-Latn-RS"/>
        </w:rPr>
      </w:pPr>
      <w:r w:rsidRPr="00A22BAC">
        <w:rPr>
          <w:lang w:val="sr-Latn-RS"/>
        </w:rPr>
        <w:t>7.1</w:t>
      </w:r>
      <w:r w:rsidRPr="00A22BAC">
        <w:rPr>
          <w:sz w:val="24"/>
          <w:szCs w:val="24"/>
          <w:lang w:val="sr-Latn-RS"/>
        </w:rPr>
        <w:tab/>
      </w:r>
      <w:r w:rsidRPr="00A22BAC">
        <w:rPr>
          <w:lang w:val="sr-Latn-RS"/>
        </w:rPr>
        <w:t>Prijavljivanje na sistem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_Toc161771511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>
        <w:rPr>
          <w:lang w:val="sr-Latn-RS"/>
        </w:rPr>
        <w:t>10</w:t>
      </w:r>
      <w:r w:rsidRPr="00A22BAC">
        <w:rPr>
          <w:lang w:val="sr-Latn-RS"/>
        </w:rPr>
        <w:fldChar w:fldCharType="end"/>
      </w:r>
    </w:p>
    <w:p xmlns:wp14="http://schemas.microsoft.com/office/word/2010/wordml" w:rsidRPr="00A22BAC" w:rsidR="00AD17B6" w:rsidRDefault="00AD17B6" w14:paraId="5D70C38F" wp14:textId="77777777">
      <w:pPr>
        <w:pStyle w:val="TOC2"/>
        <w:tabs>
          <w:tab w:val="left" w:pos="1000"/>
        </w:tabs>
        <w:rPr>
          <w:sz w:val="24"/>
          <w:szCs w:val="24"/>
          <w:lang w:val="sr-Latn-RS"/>
        </w:rPr>
      </w:pPr>
      <w:r w:rsidRPr="00A22BAC">
        <w:rPr>
          <w:lang w:val="sr-Latn-RS"/>
        </w:rPr>
        <w:t>7.2</w:t>
      </w:r>
      <w:r w:rsidRPr="00A22BAC">
        <w:rPr>
          <w:sz w:val="24"/>
          <w:szCs w:val="24"/>
          <w:lang w:val="sr-Latn-RS"/>
        </w:rPr>
        <w:tab/>
      </w:r>
      <w:r w:rsidRPr="00A22BAC">
        <w:rPr>
          <w:lang w:val="sr-Latn-RS"/>
        </w:rPr>
        <w:t>Unos, prikaz i ažuriranje osnovnih podataka o laboratoriji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_Toc161771512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>
        <w:rPr>
          <w:lang w:val="sr-Latn-RS"/>
        </w:rPr>
        <w:t>10</w:t>
      </w:r>
      <w:r w:rsidRPr="00A22BAC">
        <w:rPr>
          <w:lang w:val="sr-Latn-RS"/>
        </w:rPr>
        <w:fldChar w:fldCharType="end"/>
      </w:r>
    </w:p>
    <w:p xmlns:wp14="http://schemas.microsoft.com/office/word/2010/wordml" w:rsidRPr="00A22BAC" w:rsidR="00AD17B6" w:rsidRDefault="00AD17B6" w14:paraId="5AA15A2B" wp14:textId="77777777">
      <w:pPr>
        <w:pStyle w:val="TOC2"/>
        <w:tabs>
          <w:tab w:val="left" w:pos="1000"/>
        </w:tabs>
        <w:rPr>
          <w:sz w:val="24"/>
          <w:szCs w:val="24"/>
          <w:lang w:val="sr-Latn-RS"/>
        </w:rPr>
      </w:pPr>
      <w:r w:rsidRPr="00A22BAC">
        <w:rPr>
          <w:lang w:val="sr-Latn-RS"/>
        </w:rPr>
        <w:t>7.3</w:t>
      </w:r>
      <w:r w:rsidRPr="00A22BAC">
        <w:rPr>
          <w:sz w:val="24"/>
          <w:szCs w:val="24"/>
          <w:lang w:val="sr-Latn-RS"/>
        </w:rPr>
        <w:tab/>
      </w:r>
      <w:r w:rsidRPr="00A22BAC">
        <w:rPr>
          <w:lang w:val="sr-Latn-RS"/>
        </w:rPr>
        <w:t>Kreiranje, arhiviranje i brisanje članova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_Toc161771513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>
        <w:rPr>
          <w:lang w:val="sr-Latn-RS"/>
        </w:rPr>
        <w:t>10</w:t>
      </w:r>
      <w:r w:rsidRPr="00A22BAC">
        <w:rPr>
          <w:lang w:val="sr-Latn-RS"/>
        </w:rPr>
        <w:fldChar w:fldCharType="end"/>
      </w:r>
    </w:p>
    <w:p xmlns:wp14="http://schemas.microsoft.com/office/word/2010/wordml" w:rsidRPr="00A22BAC" w:rsidR="00AD17B6" w:rsidRDefault="00AD17B6" w14:paraId="0A09F017" wp14:textId="77777777">
      <w:pPr>
        <w:pStyle w:val="TOC2"/>
        <w:tabs>
          <w:tab w:val="left" w:pos="1000"/>
        </w:tabs>
        <w:rPr>
          <w:sz w:val="24"/>
          <w:szCs w:val="24"/>
          <w:lang w:val="sr-Latn-RS"/>
        </w:rPr>
      </w:pPr>
      <w:r w:rsidRPr="00A22BAC">
        <w:rPr>
          <w:lang w:val="sr-Latn-RS"/>
        </w:rPr>
        <w:t>7.4</w:t>
      </w:r>
      <w:r w:rsidRPr="00A22BAC">
        <w:rPr>
          <w:sz w:val="24"/>
          <w:szCs w:val="24"/>
          <w:lang w:val="sr-Latn-RS"/>
        </w:rPr>
        <w:tab/>
      </w:r>
      <w:r w:rsidRPr="00A22BAC">
        <w:rPr>
          <w:lang w:val="sr-Latn-RS"/>
        </w:rPr>
        <w:t>Unos, prikaz i ažuriranje podataka o članovima laboratorije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_Toc161771514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>
        <w:rPr>
          <w:lang w:val="sr-Latn-RS"/>
        </w:rPr>
        <w:t>10</w:t>
      </w:r>
      <w:r w:rsidRPr="00A22BAC">
        <w:rPr>
          <w:lang w:val="sr-Latn-RS"/>
        </w:rPr>
        <w:fldChar w:fldCharType="end"/>
      </w:r>
    </w:p>
    <w:p xmlns:wp14="http://schemas.microsoft.com/office/word/2010/wordml" w:rsidRPr="00A22BAC" w:rsidR="00AD17B6" w:rsidRDefault="00AD17B6" w14:paraId="5CDDAD8D" wp14:textId="77777777">
      <w:pPr>
        <w:pStyle w:val="TOC2"/>
        <w:tabs>
          <w:tab w:val="left" w:pos="1000"/>
        </w:tabs>
        <w:rPr>
          <w:sz w:val="24"/>
          <w:szCs w:val="24"/>
          <w:lang w:val="sr-Latn-RS"/>
        </w:rPr>
      </w:pPr>
      <w:r w:rsidRPr="00A22BAC">
        <w:rPr>
          <w:lang w:val="sr-Latn-RS"/>
        </w:rPr>
        <w:t>7.5</w:t>
      </w:r>
      <w:r w:rsidRPr="00A22BAC">
        <w:rPr>
          <w:sz w:val="24"/>
          <w:szCs w:val="24"/>
          <w:lang w:val="sr-Latn-RS"/>
        </w:rPr>
        <w:tab/>
      </w:r>
      <w:r w:rsidRPr="00A22BAC">
        <w:rPr>
          <w:lang w:val="sr-Latn-RS"/>
        </w:rPr>
        <w:t>Unos, prikaz i ažuriranje o podataka o objavljenim publikacijama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_Toc161771515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>
        <w:rPr>
          <w:lang w:val="sr-Latn-RS"/>
        </w:rPr>
        <w:t>10</w:t>
      </w:r>
      <w:r w:rsidRPr="00A22BAC">
        <w:rPr>
          <w:lang w:val="sr-Latn-RS"/>
        </w:rPr>
        <w:fldChar w:fldCharType="end"/>
      </w:r>
    </w:p>
    <w:p xmlns:wp14="http://schemas.microsoft.com/office/word/2010/wordml" w:rsidRPr="00A22BAC" w:rsidR="00AD17B6" w:rsidRDefault="00AD17B6" w14:paraId="76E4136D" wp14:textId="77777777">
      <w:pPr>
        <w:pStyle w:val="TOC2"/>
        <w:tabs>
          <w:tab w:val="left" w:pos="1000"/>
        </w:tabs>
        <w:rPr>
          <w:sz w:val="24"/>
          <w:szCs w:val="24"/>
          <w:lang w:val="sr-Latn-RS"/>
        </w:rPr>
      </w:pPr>
      <w:r w:rsidRPr="00A22BAC">
        <w:rPr>
          <w:lang w:val="sr-Latn-RS"/>
        </w:rPr>
        <w:t>7.6</w:t>
      </w:r>
      <w:r w:rsidRPr="00A22BAC">
        <w:rPr>
          <w:sz w:val="24"/>
          <w:szCs w:val="24"/>
          <w:lang w:val="sr-Latn-RS"/>
        </w:rPr>
        <w:tab/>
      </w:r>
      <w:r w:rsidRPr="00A22BAC">
        <w:rPr>
          <w:lang w:val="sr-Latn-RS"/>
        </w:rPr>
        <w:t>Kreiranje projekta i dodela vođe projekta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_Toc161771516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>
        <w:rPr>
          <w:lang w:val="sr-Latn-RS"/>
        </w:rPr>
        <w:t>10</w:t>
      </w:r>
      <w:r w:rsidRPr="00A22BAC">
        <w:rPr>
          <w:lang w:val="sr-Latn-RS"/>
        </w:rPr>
        <w:fldChar w:fldCharType="end"/>
      </w:r>
    </w:p>
    <w:p xmlns:wp14="http://schemas.microsoft.com/office/word/2010/wordml" w:rsidRPr="00A22BAC" w:rsidR="00AD17B6" w:rsidRDefault="00AD17B6" w14:paraId="3E734126" wp14:textId="77777777">
      <w:pPr>
        <w:pStyle w:val="TOC2"/>
        <w:tabs>
          <w:tab w:val="left" w:pos="1000"/>
        </w:tabs>
        <w:rPr>
          <w:sz w:val="24"/>
          <w:szCs w:val="24"/>
          <w:lang w:val="sr-Latn-RS"/>
        </w:rPr>
      </w:pPr>
      <w:r w:rsidRPr="00A22BAC">
        <w:rPr>
          <w:lang w:val="sr-Latn-RS"/>
        </w:rPr>
        <w:t>7.7</w:t>
      </w:r>
      <w:r w:rsidRPr="00A22BAC">
        <w:rPr>
          <w:sz w:val="24"/>
          <w:szCs w:val="24"/>
          <w:lang w:val="sr-Latn-RS"/>
        </w:rPr>
        <w:tab/>
      </w:r>
      <w:r w:rsidRPr="00A22BAC">
        <w:rPr>
          <w:lang w:val="sr-Latn-RS"/>
        </w:rPr>
        <w:t>Unos, prikaz i ažuriranje podataka o projektima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_Toc161771517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>
        <w:rPr>
          <w:lang w:val="sr-Latn-RS"/>
        </w:rPr>
        <w:t>10</w:t>
      </w:r>
      <w:r w:rsidRPr="00A22BAC">
        <w:rPr>
          <w:lang w:val="sr-Latn-RS"/>
        </w:rPr>
        <w:fldChar w:fldCharType="end"/>
      </w:r>
    </w:p>
    <w:p xmlns:wp14="http://schemas.microsoft.com/office/word/2010/wordml" w:rsidRPr="00A22BAC" w:rsidR="00AD17B6" w:rsidRDefault="00AD17B6" w14:paraId="0AD7976A" wp14:textId="77777777">
      <w:pPr>
        <w:pStyle w:val="TOC1"/>
        <w:tabs>
          <w:tab w:val="left" w:pos="432"/>
        </w:tabs>
        <w:rPr>
          <w:sz w:val="24"/>
          <w:szCs w:val="24"/>
          <w:lang w:val="sr-Latn-RS"/>
        </w:rPr>
      </w:pPr>
      <w:r w:rsidRPr="00A22BAC">
        <w:rPr>
          <w:lang w:val="sr-Latn-RS"/>
        </w:rPr>
        <w:t>8.</w:t>
      </w:r>
      <w:r w:rsidRPr="00A22BAC">
        <w:rPr>
          <w:sz w:val="24"/>
          <w:szCs w:val="24"/>
          <w:lang w:val="sr-Latn-RS"/>
        </w:rPr>
        <w:tab/>
      </w:r>
      <w:r w:rsidRPr="00A22BAC">
        <w:rPr>
          <w:lang w:val="sr-Latn-RS"/>
        </w:rPr>
        <w:t>Ograničenja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_Toc161771518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>
        <w:rPr>
          <w:lang w:val="sr-Latn-RS"/>
        </w:rPr>
        <w:t>10</w:t>
      </w:r>
      <w:r w:rsidRPr="00A22BAC">
        <w:rPr>
          <w:lang w:val="sr-Latn-RS"/>
        </w:rPr>
        <w:fldChar w:fldCharType="end"/>
      </w:r>
    </w:p>
    <w:p xmlns:wp14="http://schemas.microsoft.com/office/word/2010/wordml" w:rsidRPr="00A22BAC" w:rsidR="00AD17B6" w:rsidRDefault="00AD17B6" w14:paraId="217F1776" wp14:textId="77777777">
      <w:pPr>
        <w:pStyle w:val="TOC1"/>
        <w:tabs>
          <w:tab w:val="left" w:pos="432"/>
        </w:tabs>
        <w:rPr>
          <w:sz w:val="24"/>
          <w:szCs w:val="24"/>
          <w:lang w:val="sr-Latn-RS"/>
        </w:rPr>
      </w:pPr>
      <w:r w:rsidRPr="00A22BAC">
        <w:rPr>
          <w:lang w:val="sr-Latn-RS"/>
        </w:rPr>
        <w:t>9.</w:t>
      </w:r>
      <w:r w:rsidRPr="00A22BAC">
        <w:rPr>
          <w:sz w:val="24"/>
          <w:szCs w:val="24"/>
          <w:lang w:val="sr-Latn-RS"/>
        </w:rPr>
        <w:tab/>
      </w:r>
      <w:r w:rsidRPr="00A22BAC">
        <w:rPr>
          <w:lang w:val="sr-Latn-RS"/>
        </w:rPr>
        <w:t>Zahtevi u pogledu kvaliteta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_Toc161771519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>
        <w:rPr>
          <w:lang w:val="sr-Latn-RS"/>
        </w:rPr>
        <w:t>10</w:t>
      </w:r>
      <w:r w:rsidRPr="00A22BAC">
        <w:rPr>
          <w:lang w:val="sr-Latn-RS"/>
        </w:rPr>
        <w:fldChar w:fldCharType="end"/>
      </w:r>
    </w:p>
    <w:p xmlns:wp14="http://schemas.microsoft.com/office/word/2010/wordml" w:rsidRPr="00A22BAC" w:rsidR="00AD17B6" w:rsidP="00AD17B6" w:rsidRDefault="00AD17B6" w14:paraId="0030208A" wp14:textId="77777777">
      <w:pPr>
        <w:pStyle w:val="TOC1"/>
        <w:tabs>
          <w:tab w:val="left" w:pos="426"/>
        </w:tabs>
        <w:rPr>
          <w:sz w:val="24"/>
          <w:szCs w:val="24"/>
          <w:lang w:val="sr-Latn-RS"/>
        </w:rPr>
      </w:pPr>
      <w:r w:rsidRPr="00A22BAC">
        <w:rPr>
          <w:lang w:val="sr-Latn-RS"/>
        </w:rPr>
        <w:t>10.</w:t>
      </w:r>
      <w:r w:rsidRPr="00A22BAC">
        <w:rPr>
          <w:sz w:val="24"/>
          <w:szCs w:val="24"/>
          <w:lang w:val="sr-Latn-RS"/>
        </w:rPr>
        <w:tab/>
      </w:r>
      <w:r w:rsidRPr="00A22BAC">
        <w:rPr>
          <w:lang w:val="sr-Latn-RS"/>
        </w:rPr>
        <w:t>Prioritet funkcionalnosti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_Toc161771520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>
        <w:rPr>
          <w:lang w:val="sr-Latn-RS"/>
        </w:rPr>
        <w:t>11</w:t>
      </w:r>
      <w:r w:rsidRPr="00A22BAC">
        <w:rPr>
          <w:lang w:val="sr-Latn-RS"/>
        </w:rPr>
        <w:fldChar w:fldCharType="end"/>
      </w:r>
    </w:p>
    <w:p xmlns:wp14="http://schemas.microsoft.com/office/word/2010/wordml" w:rsidRPr="00A22BAC" w:rsidR="00AD17B6" w:rsidP="00AD17B6" w:rsidRDefault="00AD17B6" w14:paraId="6E9F7186" wp14:textId="77777777">
      <w:pPr>
        <w:pStyle w:val="TOC1"/>
        <w:tabs>
          <w:tab w:val="left" w:pos="426"/>
        </w:tabs>
        <w:rPr>
          <w:sz w:val="24"/>
          <w:szCs w:val="24"/>
          <w:lang w:val="sr-Latn-RS"/>
        </w:rPr>
      </w:pPr>
      <w:r w:rsidRPr="00A22BAC">
        <w:rPr>
          <w:lang w:val="sr-Latn-RS"/>
        </w:rPr>
        <w:t>11.</w:t>
      </w:r>
      <w:r w:rsidRPr="00A22BAC">
        <w:rPr>
          <w:sz w:val="24"/>
          <w:szCs w:val="24"/>
          <w:lang w:val="sr-Latn-RS"/>
        </w:rPr>
        <w:tab/>
      </w:r>
      <w:r w:rsidRPr="00A22BAC">
        <w:rPr>
          <w:lang w:val="sr-Latn-RS"/>
        </w:rPr>
        <w:t>Nefunkcionalni zahtevi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_Toc161771521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>
        <w:rPr>
          <w:lang w:val="sr-Latn-RS"/>
        </w:rPr>
        <w:t>11</w:t>
      </w:r>
      <w:r w:rsidRPr="00A22BAC">
        <w:rPr>
          <w:lang w:val="sr-Latn-RS"/>
        </w:rPr>
        <w:fldChar w:fldCharType="end"/>
      </w:r>
    </w:p>
    <w:p xmlns:wp14="http://schemas.microsoft.com/office/word/2010/wordml" w:rsidRPr="00A22BAC" w:rsidR="00AD17B6" w:rsidP="00AD17B6" w:rsidRDefault="00AD17B6" w14:paraId="75378785" wp14:textId="77777777">
      <w:pPr>
        <w:pStyle w:val="TOC2"/>
        <w:tabs>
          <w:tab w:val="left" w:pos="993"/>
        </w:tabs>
        <w:rPr>
          <w:sz w:val="24"/>
          <w:szCs w:val="24"/>
          <w:lang w:val="sr-Latn-RS"/>
        </w:rPr>
      </w:pPr>
      <w:r w:rsidRPr="00A22BAC">
        <w:rPr>
          <w:lang w:val="sr-Latn-RS"/>
        </w:rPr>
        <w:t>11.1</w:t>
      </w:r>
      <w:r w:rsidRPr="00A22BAC">
        <w:rPr>
          <w:sz w:val="24"/>
          <w:szCs w:val="24"/>
          <w:lang w:val="sr-Latn-RS"/>
        </w:rPr>
        <w:tab/>
      </w:r>
      <w:r w:rsidRPr="00A22BAC">
        <w:rPr>
          <w:lang w:val="sr-Latn-RS"/>
        </w:rPr>
        <w:t>Zahtevi u pogledu standardizacije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_Toc161771522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>
        <w:rPr>
          <w:lang w:val="sr-Latn-RS"/>
        </w:rPr>
        <w:t>11</w:t>
      </w:r>
      <w:r w:rsidRPr="00A22BAC">
        <w:rPr>
          <w:lang w:val="sr-Latn-RS"/>
        </w:rPr>
        <w:fldChar w:fldCharType="end"/>
      </w:r>
    </w:p>
    <w:p xmlns:wp14="http://schemas.microsoft.com/office/word/2010/wordml" w:rsidRPr="00A22BAC" w:rsidR="00AD17B6" w:rsidP="00AD17B6" w:rsidRDefault="00AD17B6" w14:paraId="64E9F7B3" wp14:textId="77777777">
      <w:pPr>
        <w:pStyle w:val="TOC2"/>
        <w:tabs>
          <w:tab w:val="left" w:pos="993"/>
        </w:tabs>
        <w:rPr>
          <w:sz w:val="24"/>
          <w:szCs w:val="24"/>
          <w:lang w:val="sr-Latn-RS"/>
        </w:rPr>
      </w:pPr>
      <w:r w:rsidRPr="00A22BAC">
        <w:rPr>
          <w:lang w:val="sr-Latn-RS"/>
        </w:rPr>
        <w:t>11.2</w:t>
      </w:r>
      <w:r w:rsidRPr="00A22BAC">
        <w:rPr>
          <w:sz w:val="24"/>
          <w:szCs w:val="24"/>
          <w:lang w:val="sr-Latn-RS"/>
        </w:rPr>
        <w:tab/>
      </w:r>
      <w:r w:rsidRPr="00A22BAC">
        <w:rPr>
          <w:lang w:val="sr-Latn-RS"/>
        </w:rPr>
        <w:t>Sistemski zahtevi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_Toc161771523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>
        <w:rPr>
          <w:lang w:val="sr-Latn-RS"/>
        </w:rPr>
        <w:t>11</w:t>
      </w:r>
      <w:r w:rsidRPr="00A22BAC">
        <w:rPr>
          <w:lang w:val="sr-Latn-RS"/>
        </w:rPr>
        <w:fldChar w:fldCharType="end"/>
      </w:r>
    </w:p>
    <w:p xmlns:wp14="http://schemas.microsoft.com/office/word/2010/wordml" w:rsidRPr="00A22BAC" w:rsidR="00AD17B6" w:rsidP="00AD17B6" w:rsidRDefault="00AD17B6" w14:paraId="66A6A0D6" wp14:textId="77777777">
      <w:pPr>
        <w:pStyle w:val="TOC2"/>
        <w:tabs>
          <w:tab w:val="left" w:pos="993"/>
        </w:tabs>
        <w:rPr>
          <w:sz w:val="24"/>
          <w:szCs w:val="24"/>
          <w:lang w:val="sr-Latn-RS"/>
        </w:rPr>
      </w:pPr>
      <w:r w:rsidRPr="00A22BAC">
        <w:rPr>
          <w:lang w:val="sr-Latn-RS"/>
        </w:rPr>
        <w:t>11.3</w:t>
      </w:r>
      <w:r w:rsidRPr="00A22BAC">
        <w:rPr>
          <w:sz w:val="24"/>
          <w:szCs w:val="24"/>
          <w:lang w:val="sr-Latn-RS"/>
        </w:rPr>
        <w:tab/>
      </w:r>
      <w:r w:rsidRPr="00A22BAC">
        <w:rPr>
          <w:lang w:val="sr-Latn-RS"/>
        </w:rPr>
        <w:t>Zahtevi u pogledu performansi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_Toc161771524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>
        <w:rPr>
          <w:lang w:val="sr-Latn-RS"/>
        </w:rPr>
        <w:t>11</w:t>
      </w:r>
      <w:r w:rsidRPr="00A22BAC">
        <w:rPr>
          <w:lang w:val="sr-Latn-RS"/>
        </w:rPr>
        <w:fldChar w:fldCharType="end"/>
      </w:r>
    </w:p>
    <w:p xmlns:wp14="http://schemas.microsoft.com/office/word/2010/wordml" w:rsidRPr="00A22BAC" w:rsidR="00AD17B6" w:rsidP="00AD17B6" w:rsidRDefault="00AD17B6" w14:paraId="3024BC07" wp14:textId="77777777">
      <w:pPr>
        <w:pStyle w:val="TOC2"/>
        <w:tabs>
          <w:tab w:val="left" w:pos="993"/>
        </w:tabs>
        <w:rPr>
          <w:sz w:val="24"/>
          <w:szCs w:val="24"/>
          <w:lang w:val="sr-Latn-RS"/>
        </w:rPr>
      </w:pPr>
      <w:r w:rsidRPr="00A22BAC">
        <w:rPr>
          <w:lang w:val="sr-Latn-RS"/>
        </w:rPr>
        <w:t>11.4</w:t>
      </w:r>
      <w:r w:rsidRPr="00A22BAC">
        <w:rPr>
          <w:sz w:val="24"/>
          <w:szCs w:val="24"/>
          <w:lang w:val="sr-Latn-RS"/>
        </w:rPr>
        <w:tab/>
      </w:r>
      <w:r w:rsidRPr="00A22BAC">
        <w:rPr>
          <w:lang w:val="sr-Latn-RS"/>
        </w:rPr>
        <w:t>Zahtevi u pogledu okruženja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_Toc161771525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>
        <w:rPr>
          <w:lang w:val="sr-Latn-RS"/>
        </w:rPr>
        <w:t>11</w:t>
      </w:r>
      <w:r w:rsidRPr="00A22BAC">
        <w:rPr>
          <w:lang w:val="sr-Latn-RS"/>
        </w:rPr>
        <w:fldChar w:fldCharType="end"/>
      </w:r>
    </w:p>
    <w:p xmlns:wp14="http://schemas.microsoft.com/office/word/2010/wordml" w:rsidRPr="00A22BAC" w:rsidR="00AD17B6" w:rsidP="00AD17B6" w:rsidRDefault="00AD17B6" w14:paraId="2E6F6D2F" wp14:textId="77777777">
      <w:pPr>
        <w:pStyle w:val="TOC1"/>
        <w:tabs>
          <w:tab w:val="left" w:pos="426"/>
        </w:tabs>
        <w:rPr>
          <w:sz w:val="24"/>
          <w:szCs w:val="24"/>
          <w:lang w:val="sr-Latn-RS"/>
        </w:rPr>
      </w:pPr>
      <w:r w:rsidRPr="00A22BAC">
        <w:rPr>
          <w:lang w:val="sr-Latn-RS"/>
        </w:rPr>
        <w:t>12.</w:t>
      </w:r>
      <w:r w:rsidRPr="00A22BAC">
        <w:rPr>
          <w:sz w:val="24"/>
          <w:szCs w:val="24"/>
          <w:lang w:val="sr-Latn-RS"/>
        </w:rPr>
        <w:tab/>
      </w:r>
      <w:r w:rsidRPr="00A22BAC">
        <w:rPr>
          <w:lang w:val="sr-Latn-RS"/>
        </w:rPr>
        <w:t>Dokumentacija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_Toc161771526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>
        <w:rPr>
          <w:lang w:val="sr-Latn-RS"/>
        </w:rPr>
        <w:t>11</w:t>
      </w:r>
      <w:r w:rsidRPr="00A22BAC">
        <w:rPr>
          <w:lang w:val="sr-Latn-RS"/>
        </w:rPr>
        <w:fldChar w:fldCharType="end"/>
      </w:r>
    </w:p>
    <w:p xmlns:wp14="http://schemas.microsoft.com/office/word/2010/wordml" w:rsidRPr="00A22BAC" w:rsidR="00AD17B6" w:rsidP="00AD17B6" w:rsidRDefault="00AD17B6" w14:paraId="124077D6" wp14:textId="77777777">
      <w:pPr>
        <w:pStyle w:val="TOC2"/>
        <w:tabs>
          <w:tab w:val="left" w:pos="993"/>
        </w:tabs>
        <w:rPr>
          <w:sz w:val="24"/>
          <w:szCs w:val="24"/>
          <w:lang w:val="sr-Latn-RS"/>
        </w:rPr>
      </w:pPr>
      <w:r w:rsidRPr="00A22BAC">
        <w:rPr>
          <w:lang w:val="sr-Latn-RS"/>
        </w:rPr>
        <w:t>12.1</w:t>
      </w:r>
      <w:r w:rsidRPr="00A22BAC">
        <w:rPr>
          <w:sz w:val="24"/>
          <w:szCs w:val="24"/>
          <w:lang w:val="sr-Latn-RS"/>
        </w:rPr>
        <w:tab/>
      </w:r>
      <w:r w:rsidRPr="00A22BAC">
        <w:rPr>
          <w:lang w:val="sr-Latn-RS"/>
        </w:rPr>
        <w:t>Korisničko uputstvo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_Toc161771527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>
        <w:rPr>
          <w:lang w:val="sr-Latn-RS"/>
        </w:rPr>
        <w:t>11</w:t>
      </w:r>
      <w:r w:rsidRPr="00A22BAC">
        <w:rPr>
          <w:lang w:val="sr-Latn-RS"/>
        </w:rPr>
        <w:fldChar w:fldCharType="end"/>
      </w:r>
    </w:p>
    <w:p xmlns:wp14="http://schemas.microsoft.com/office/word/2010/wordml" w:rsidRPr="00A22BAC" w:rsidR="00AD17B6" w:rsidP="00AD17B6" w:rsidRDefault="00AD17B6" w14:paraId="3CCC9D45" wp14:textId="77777777">
      <w:pPr>
        <w:pStyle w:val="TOC2"/>
        <w:tabs>
          <w:tab w:val="left" w:pos="993"/>
        </w:tabs>
        <w:rPr>
          <w:sz w:val="24"/>
          <w:szCs w:val="24"/>
          <w:lang w:val="sr-Latn-RS"/>
        </w:rPr>
      </w:pPr>
      <w:r w:rsidRPr="00A22BAC">
        <w:rPr>
          <w:lang w:val="sr-Latn-RS"/>
        </w:rPr>
        <w:lastRenderedPageBreak/>
        <w:t>12.2</w:t>
      </w:r>
      <w:r w:rsidRPr="00A22BAC">
        <w:rPr>
          <w:sz w:val="24"/>
          <w:szCs w:val="24"/>
          <w:lang w:val="sr-Latn-RS"/>
        </w:rPr>
        <w:tab/>
      </w:r>
      <w:r w:rsidRPr="00A22BAC">
        <w:rPr>
          <w:i/>
          <w:iCs/>
          <w:lang w:val="sr-Latn-RS"/>
        </w:rPr>
        <w:t>Online</w:t>
      </w:r>
      <w:r w:rsidRPr="00A22BAC">
        <w:rPr>
          <w:lang w:val="sr-Latn-RS"/>
        </w:rPr>
        <w:t xml:space="preserve"> uputstvo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_Toc161771528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>
        <w:rPr>
          <w:lang w:val="sr-Latn-RS"/>
        </w:rPr>
        <w:t>12</w:t>
      </w:r>
      <w:r w:rsidRPr="00A22BAC">
        <w:rPr>
          <w:lang w:val="sr-Latn-RS"/>
        </w:rPr>
        <w:fldChar w:fldCharType="end"/>
      </w:r>
    </w:p>
    <w:p xmlns:wp14="http://schemas.microsoft.com/office/word/2010/wordml" w:rsidRPr="00A22BAC" w:rsidR="00AD17B6" w:rsidP="00AD17B6" w:rsidRDefault="00AD17B6" w14:paraId="1D877D82" wp14:textId="77777777">
      <w:pPr>
        <w:pStyle w:val="TOC2"/>
        <w:tabs>
          <w:tab w:val="left" w:pos="993"/>
        </w:tabs>
        <w:rPr>
          <w:sz w:val="24"/>
          <w:szCs w:val="24"/>
          <w:lang w:val="sr-Latn-RS"/>
        </w:rPr>
      </w:pPr>
      <w:r w:rsidRPr="00A22BAC">
        <w:rPr>
          <w:lang w:val="sr-Latn-RS"/>
        </w:rPr>
        <w:t>12.3</w:t>
      </w:r>
      <w:r w:rsidRPr="00A22BAC">
        <w:rPr>
          <w:sz w:val="24"/>
          <w:szCs w:val="24"/>
          <w:lang w:val="sr-Latn-RS"/>
        </w:rPr>
        <w:tab/>
      </w:r>
      <w:r w:rsidRPr="00A22BAC">
        <w:rPr>
          <w:lang w:val="sr-Latn-RS"/>
        </w:rPr>
        <w:t>Uputstvo za instalaciju i konfigurisanje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_Toc161771529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>
        <w:rPr>
          <w:lang w:val="sr-Latn-RS"/>
        </w:rPr>
        <w:t>12</w:t>
      </w:r>
      <w:r w:rsidRPr="00A22BAC">
        <w:rPr>
          <w:lang w:val="sr-Latn-RS"/>
        </w:rPr>
        <w:fldChar w:fldCharType="end"/>
      </w:r>
    </w:p>
    <w:p xmlns:wp14="http://schemas.microsoft.com/office/word/2010/wordml" w:rsidRPr="00A22BAC" w:rsidR="00AD17B6" w:rsidP="00AD17B6" w:rsidRDefault="00AD17B6" w14:paraId="36FD8F32" wp14:textId="77777777">
      <w:pPr>
        <w:pStyle w:val="TOC2"/>
        <w:tabs>
          <w:tab w:val="left" w:pos="993"/>
        </w:tabs>
        <w:rPr>
          <w:sz w:val="24"/>
          <w:szCs w:val="24"/>
          <w:lang w:val="sr-Latn-RS"/>
        </w:rPr>
      </w:pPr>
      <w:r w:rsidRPr="00A22BAC">
        <w:rPr>
          <w:lang w:val="sr-Latn-RS"/>
        </w:rPr>
        <w:t>12.4</w:t>
      </w:r>
      <w:r w:rsidRPr="00A22BAC">
        <w:rPr>
          <w:sz w:val="24"/>
          <w:szCs w:val="24"/>
          <w:lang w:val="sr-Latn-RS"/>
        </w:rPr>
        <w:tab/>
      </w:r>
      <w:r w:rsidRPr="00A22BAC">
        <w:rPr>
          <w:lang w:val="sr-Latn-RS"/>
        </w:rPr>
        <w:t>Pakovanje proizvoda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_Toc161771530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>
        <w:rPr>
          <w:lang w:val="sr-Latn-RS"/>
        </w:rPr>
        <w:t>12</w:t>
      </w:r>
      <w:r w:rsidRPr="00A22BAC">
        <w:rPr>
          <w:lang w:val="sr-Latn-RS"/>
        </w:rPr>
        <w:fldChar w:fldCharType="end"/>
      </w:r>
    </w:p>
    <w:p xmlns:wp14="http://schemas.microsoft.com/office/word/2010/wordml" w:rsidR="004723AE" w:rsidP="004723AE" w:rsidRDefault="00206E1F" w14:paraId="62486C05" wp14:textId="77777777">
      <w:pPr>
        <w:pStyle w:val="BodyText"/>
        <w:rPr>
          <w:lang w:val="sr-Latn-RS"/>
        </w:rPr>
      </w:pPr>
      <w:r w:rsidRPr="00A22BAC">
        <w:rPr>
          <w:b/>
          <w:lang w:val="sr-Latn-RS"/>
        </w:rPr>
        <w:fldChar w:fldCharType="end"/>
      </w:r>
      <w:r w:rsidRPr="00A22BAC">
        <w:rPr>
          <w:lang w:val="sr-Latn-RS"/>
        </w:rPr>
        <w:br w:type="page"/>
      </w:r>
    </w:p>
    <w:p xmlns:wp14="http://schemas.microsoft.com/office/word/2010/wordml" w:rsidR="004723AE" w:rsidP="004723AE" w:rsidRDefault="004723AE" w14:paraId="4101652C" wp14:textId="77777777">
      <w:pPr>
        <w:pStyle w:val="BodyText"/>
        <w:rPr>
          <w:lang w:val="sr-Latn-RS"/>
        </w:rPr>
      </w:pPr>
    </w:p>
    <w:p xmlns:wp14="http://schemas.microsoft.com/office/word/2010/wordml" w:rsidR="004723AE" w:rsidP="004723AE" w:rsidRDefault="004723AE" w14:paraId="4B99056E" wp14:textId="77777777">
      <w:pPr>
        <w:pStyle w:val="BodyText"/>
        <w:rPr>
          <w:lang w:val="sr-Latn-RS"/>
        </w:rPr>
      </w:pPr>
    </w:p>
    <w:p xmlns:wp14="http://schemas.microsoft.com/office/word/2010/wordml" w:rsidR="004723AE" w:rsidP="004723AE" w:rsidRDefault="004723AE" w14:paraId="1299C43A" wp14:textId="77777777">
      <w:pPr>
        <w:pStyle w:val="BodyText"/>
        <w:rPr>
          <w:lang w:val="sr-Latn-RS"/>
        </w:rPr>
      </w:pPr>
    </w:p>
    <w:p xmlns:wp14="http://schemas.microsoft.com/office/word/2010/wordml" w:rsidR="004723AE" w:rsidP="004723AE" w:rsidRDefault="004723AE" w14:paraId="4DDBEF00" wp14:textId="77777777">
      <w:pPr>
        <w:pStyle w:val="BodyText"/>
        <w:rPr>
          <w:lang w:val="sr-Latn-RS"/>
        </w:rPr>
      </w:pPr>
    </w:p>
    <w:p xmlns:wp14="http://schemas.microsoft.com/office/word/2010/wordml" w:rsidR="004723AE" w:rsidP="004723AE" w:rsidRDefault="004723AE" w14:paraId="3461D779" wp14:textId="77777777">
      <w:pPr>
        <w:pStyle w:val="BodyText"/>
        <w:rPr>
          <w:lang w:val="sr-Latn-RS"/>
        </w:rPr>
      </w:pPr>
    </w:p>
    <w:p xmlns:wp14="http://schemas.microsoft.com/office/word/2010/wordml" w:rsidRPr="00A22BAC" w:rsidR="004723AE" w:rsidP="004723AE" w:rsidRDefault="004723AE" w14:paraId="0A6959E7" wp14:textId="77777777">
      <w:pPr>
        <w:pStyle w:val="BodyText"/>
        <w:rPr>
          <w:lang w:val="sr-Latn-RS"/>
        </w:rPr>
      </w:pPr>
      <w:r w:rsidRPr="00A22BAC">
        <w:rPr>
          <w:lang w:val="sr-Latn-RS"/>
        </w:rPr>
        <w:t xml:space="preserve"> </w:t>
      </w:r>
    </w:p>
    <w:p xmlns:wp14="http://schemas.microsoft.com/office/word/2010/wordml" w:rsidRPr="00A22BAC" w:rsidR="00206E1F" w:rsidP="003372D3" w:rsidRDefault="003372D3" w14:paraId="3ED8AF3C" wp14:textId="77777777">
      <w:pPr>
        <w:pStyle w:val="Title"/>
        <w:tabs>
          <w:tab w:val="left" w:pos="540"/>
        </w:tabs>
        <w:rPr>
          <w:lang w:val="sr-Latn-RS"/>
        </w:rPr>
      </w:pPr>
      <w:r w:rsidRPr="00A22BAC">
        <w:rPr>
          <w:lang w:val="sr-Latn-RS"/>
        </w:rPr>
        <w:t>Vizija sistema</w:t>
      </w:r>
    </w:p>
    <w:p xmlns:wp14="http://schemas.microsoft.com/office/word/2010/wordml" w:rsidR="004723AE" w:rsidP="004723AE" w:rsidRDefault="004723AE" w14:paraId="3CF2D8B6" wp14:textId="77777777">
      <w:pPr>
        <w:pStyle w:val="BodyText"/>
        <w:rPr>
          <w:lang w:val="sr-Latn-RS"/>
        </w:rPr>
      </w:pPr>
      <w:bookmarkStart w:name="_Toc161771491" w:id="0"/>
    </w:p>
    <w:p xmlns:wp14="http://schemas.microsoft.com/office/word/2010/wordml" w:rsidR="004723AE" w:rsidP="004723AE" w:rsidRDefault="004723AE" w14:paraId="0FB78278" wp14:textId="77777777">
      <w:pPr>
        <w:pStyle w:val="BodyText"/>
        <w:rPr>
          <w:lang w:val="sr-Latn-RS"/>
        </w:rPr>
      </w:pPr>
    </w:p>
    <w:p xmlns:wp14="http://schemas.microsoft.com/office/word/2010/wordml" w:rsidR="004723AE" w:rsidP="004723AE" w:rsidRDefault="004723AE" w14:paraId="1FC39945" wp14:textId="77777777">
      <w:pPr>
        <w:pStyle w:val="BodyText"/>
        <w:rPr>
          <w:lang w:val="sr-Latn-RS"/>
        </w:rPr>
      </w:pPr>
    </w:p>
    <w:p xmlns:wp14="http://schemas.microsoft.com/office/word/2010/wordml" w:rsidRPr="00A22BAC" w:rsidR="004723AE" w:rsidP="004723AE" w:rsidRDefault="004723AE" w14:paraId="0562CB0E" wp14:textId="77777777">
      <w:pPr>
        <w:pStyle w:val="BodyText"/>
        <w:rPr>
          <w:lang w:val="sr-Latn-RS"/>
        </w:rPr>
      </w:pPr>
    </w:p>
    <w:p xmlns:wp14="http://schemas.microsoft.com/office/word/2010/wordml" w:rsidRPr="00A22BAC" w:rsidR="00206E1F" w:rsidRDefault="003372D3" w14:paraId="362FD78F" wp14:textId="77777777">
      <w:pPr>
        <w:pStyle w:val="Heading1"/>
        <w:rPr>
          <w:lang w:val="sr-Latn-RS"/>
        </w:rPr>
      </w:pPr>
      <w:r w:rsidRPr="3442ACE4" w:rsidR="46ACAA13">
        <w:rPr>
          <w:lang w:val="sr-Latn-RS"/>
        </w:rPr>
        <w:t>Cilj</w:t>
      </w:r>
      <w:r w:rsidRPr="3442ACE4" w:rsidR="6A570012">
        <w:rPr>
          <w:lang w:val="sr-Latn-RS"/>
        </w:rPr>
        <w:t xml:space="preserve"> dokumenta</w:t>
      </w:r>
      <w:bookmarkEnd w:id="0"/>
    </w:p>
    <w:p w:rsidR="6197828B" w:rsidP="3442ACE4" w:rsidRDefault="6197828B" w14:paraId="11FD5634" w14:textId="03F92C4C">
      <w:pPr>
        <w:pStyle w:val="BodyText"/>
        <w:rPr>
          <w:lang w:val="sr-Latn-RS"/>
        </w:rPr>
      </w:pPr>
      <w:r w:rsidRPr="3442ACE4" w:rsidR="6197828B">
        <w:rPr>
          <w:lang w:val="sr-Latn-RS"/>
        </w:rPr>
        <w:t xml:space="preserve">Cilj ovog dokumenta je definisanje zahteva visokog nivoa portala za Narodnog pozorišta.  </w:t>
      </w:r>
    </w:p>
    <w:p xmlns:wp14="http://schemas.microsoft.com/office/word/2010/wordml" w:rsidRPr="00A22BAC" w:rsidR="00206E1F" w:rsidP="008572C2" w:rsidRDefault="003372D3" w14:paraId="1AA9D462" wp14:textId="77777777">
      <w:pPr>
        <w:pStyle w:val="Heading1"/>
        <w:rPr>
          <w:lang w:val="sr-Latn-RS"/>
        </w:rPr>
      </w:pPr>
      <w:bookmarkStart w:name="_Toc161771492" w:id="1"/>
      <w:proofErr w:type="spellStart"/>
      <w:r w:rsidRPr="008572C2">
        <w:t>Opseg</w:t>
      </w:r>
      <w:proofErr w:type="spellEnd"/>
      <w:r w:rsidRPr="00A22BAC" w:rsidR="00CA58C5">
        <w:rPr>
          <w:lang w:val="sr-Latn-RS"/>
        </w:rPr>
        <w:t xml:space="preserve"> dokumenta</w:t>
      </w:r>
      <w:bookmarkEnd w:id="1"/>
    </w:p>
    <w:p xmlns:wp14="http://schemas.microsoft.com/office/word/2010/wordml" w:rsidRPr="00A22BAC" w:rsidR="00DE518F" w:rsidP="00DE518F" w:rsidRDefault="00E469BC" w14:paraId="0FB55117" wp14:textId="0ABC37C7">
      <w:pPr>
        <w:pStyle w:val="BodyText"/>
        <w:rPr>
          <w:lang w:val="sr-Latn-RS"/>
        </w:rPr>
      </w:pPr>
      <w:proofErr w:type="spellStart"/>
      <w:r w:rsidRPr="3442ACE4" w:rsidR="12B202A6">
        <w:rPr>
          <w:lang w:val="sr-Latn-RS"/>
        </w:rPr>
        <w:t xml:space="preserve">Dokument se odnosi na </w:t>
      </w:r>
      <w:r w:rsidRPr="3442ACE4" w:rsidR="12B202A6">
        <w:rPr>
          <w:lang w:val="sr-Latn-RS"/>
        </w:rPr>
        <w:t>portal</w:t>
      </w:r>
      <w:r w:rsidRPr="3442ACE4" w:rsidR="0DA34EE6">
        <w:rPr>
          <w:lang w:val="sr-Latn-RS"/>
        </w:rPr>
        <w:t xml:space="preserve"> Narodnog pozorišta u Nišu</w:t>
      </w:r>
      <w:r w:rsidRPr="3442ACE4" w:rsidR="12B202A6">
        <w:rPr>
          <w:lang w:val="sr-Latn-RS"/>
        </w:rPr>
        <w:t xml:space="preserve"> </w:t>
      </w:r>
      <w:r w:rsidRPr="3442ACE4" w:rsidR="12B202A6">
        <w:rPr>
          <w:lang w:val="sr-Latn-RS"/>
        </w:rPr>
        <w:t xml:space="preserve">koji će biti razvijen od strane </w:t>
      </w:r>
      <w:r w:rsidRPr="3442ACE4" w:rsidR="1E5FB2A6">
        <w:rPr>
          <w:lang w:val="sr-Latn-RS"/>
        </w:rPr>
        <w:t>OUTIS tima</w:t>
      </w:r>
      <w:r w:rsidRPr="3442ACE4" w:rsidR="12B202A6">
        <w:rPr>
          <w:lang w:val="sr-Latn-RS"/>
        </w:rPr>
        <w:t>.</w:t>
      </w:r>
      <w:r w:rsidRPr="3442ACE4" w:rsidR="005D9BC0">
        <w:rPr>
          <w:lang w:val="sr-Latn-RS"/>
        </w:rPr>
        <w:t xml:space="preserve"> P</w:t>
      </w:r>
      <w:r w:rsidRPr="3442ACE4" w:rsidR="6E23A3BE">
        <w:rPr>
          <w:lang w:val="sr-Latn-RS"/>
        </w:rPr>
        <w:t xml:space="preserve">ortal će omogućiti </w:t>
      </w:r>
      <w:r w:rsidRPr="3442ACE4" w:rsidR="12B202A6">
        <w:rPr>
          <w:lang w:val="sr-Latn-RS"/>
        </w:rPr>
        <w:t>efikasno prezentovanje</w:t>
      </w:r>
      <w:r w:rsidRPr="3442ACE4" w:rsidR="6E23A3BE">
        <w:rPr>
          <w:lang w:val="sr-Latn-RS"/>
        </w:rPr>
        <w:t xml:space="preserve"> i pretraživanje sadržaja o </w:t>
      </w:r>
      <w:r w:rsidRPr="3442ACE4" w:rsidR="7ABDD134">
        <w:rPr>
          <w:lang w:val="sr-Latn-RS"/>
        </w:rPr>
        <w:t>narodnog pozorišta.</w:t>
      </w:r>
      <w:r w:rsidRPr="3442ACE4" w:rsidR="6E23A3BE">
        <w:rPr>
          <w:lang w:val="sr-Latn-RS"/>
        </w:rPr>
        <w:t xml:space="preserve"> On treba da omogući </w:t>
      </w:r>
      <w:r w:rsidRPr="3442ACE4" w:rsidR="3B94FA04">
        <w:rPr>
          <w:lang w:val="sr-Latn-RS"/>
        </w:rPr>
        <w:t>administratorima</w:t>
      </w:r>
      <w:r w:rsidRPr="3442ACE4" w:rsidR="6E23A3BE">
        <w:rPr>
          <w:lang w:val="sr-Latn-RS"/>
        </w:rPr>
        <w:t xml:space="preserve"> dodavanje novog </w:t>
      </w:r>
      <w:r w:rsidRPr="3442ACE4" w:rsidR="12B202A6">
        <w:rPr>
          <w:lang w:val="sr-Latn-RS"/>
        </w:rPr>
        <w:t xml:space="preserve">i održavanje </w:t>
      </w:r>
      <w:r w:rsidRPr="3442ACE4" w:rsidR="6E23A3BE">
        <w:rPr>
          <w:lang w:val="sr-Latn-RS"/>
        </w:rPr>
        <w:t xml:space="preserve">postojećeg </w:t>
      </w:r>
      <w:r w:rsidRPr="3442ACE4" w:rsidR="12B202A6">
        <w:rPr>
          <w:lang w:val="sr-Latn-RS"/>
        </w:rPr>
        <w:t xml:space="preserve">sadržaja </w:t>
      </w:r>
      <w:r w:rsidRPr="3442ACE4" w:rsidR="0CD0E090">
        <w:rPr>
          <w:lang w:val="sr-Latn-RS"/>
        </w:rPr>
        <w:t xml:space="preserve">o </w:t>
      </w:r>
      <w:r w:rsidRPr="3442ACE4" w:rsidR="12B202A6">
        <w:rPr>
          <w:lang w:val="sr-Latn-RS"/>
        </w:rPr>
        <w:t>rad</w:t>
      </w:r>
      <w:r w:rsidRPr="3442ACE4" w:rsidR="0CD0E090">
        <w:rPr>
          <w:lang w:val="sr-Latn-RS"/>
        </w:rPr>
        <w:t>u</w:t>
      </w:r>
      <w:r w:rsidRPr="3442ACE4" w:rsidR="5AD6C7BD">
        <w:rPr>
          <w:lang w:val="sr-Latn-RS"/>
        </w:rPr>
        <w:t xml:space="preserve"> i predstavama pozorišta</w:t>
      </w:r>
      <w:r w:rsidRPr="3442ACE4" w:rsidR="7A48B9DC">
        <w:rPr>
          <w:lang w:val="sr-Latn-RS"/>
        </w:rPr>
        <w:t xml:space="preserve"> i krajnjim korisnicima lakše informisanje i rezervaciju karata.</w:t>
      </w:r>
      <w:proofErr w:type="spellEnd"/>
    </w:p>
    <w:p xmlns:wp14="http://schemas.microsoft.com/office/word/2010/wordml" w:rsidRPr="00A22BAC" w:rsidR="00206E1F" w:rsidRDefault="003372D3" w14:paraId="6F3B69C3" wp14:textId="77777777">
      <w:pPr>
        <w:pStyle w:val="Heading1"/>
        <w:rPr>
          <w:lang w:val="sr-Latn-RS"/>
        </w:rPr>
      </w:pPr>
      <w:bookmarkStart w:name="_Toc161771493" w:id="2"/>
      <w:r w:rsidRPr="00A22BAC">
        <w:rPr>
          <w:lang w:val="sr-Latn-RS"/>
        </w:rPr>
        <w:t>Reference</w:t>
      </w:r>
      <w:bookmarkEnd w:id="2"/>
    </w:p>
    <w:p xmlns:wp14="http://schemas.microsoft.com/office/word/2010/wordml" w:rsidRPr="00A22BAC" w:rsidR="00206E1F" w:rsidRDefault="003372D3" w14:paraId="207EE3DF" wp14:textId="77777777">
      <w:pPr>
        <w:pStyle w:val="BodyText"/>
        <w:rPr>
          <w:lang w:val="sr-Latn-RS"/>
        </w:rPr>
      </w:pPr>
      <w:r w:rsidRPr="00A22BAC">
        <w:rPr>
          <w:lang w:val="sr-Latn-RS"/>
        </w:rPr>
        <w:t>Spisak korišćene literature</w:t>
      </w:r>
      <w:r w:rsidRPr="00A22BAC" w:rsidR="00206E1F">
        <w:rPr>
          <w:lang w:val="sr-Latn-RS"/>
        </w:rPr>
        <w:t>:</w:t>
      </w:r>
    </w:p>
    <w:p xmlns:wp14="http://schemas.microsoft.com/office/word/2010/wordml" w:rsidRPr="00A22BAC" w:rsidR="00DE518F" w:rsidP="3442ACE4" w:rsidRDefault="00DE518F" w14:paraId="6D446ACD" wp14:textId="49A0D32B">
      <w:pPr>
        <w:pStyle w:val="BodyText"/>
        <w:numPr>
          <w:ilvl w:val="0"/>
          <w:numId w:val="26"/>
        </w:numPr>
        <w:tabs>
          <w:tab w:val="clear" w:pos="1800"/>
          <w:tab w:val="num" w:pos="720"/>
        </w:tabs>
        <w:ind w:left="1440"/>
        <w:rPr>
          <w:lang w:val="sr-Latn-RS"/>
        </w:rPr>
      </w:pPr>
      <w:r w:rsidRPr="3442ACE4" w:rsidR="6BD401FA">
        <w:rPr>
          <w:lang w:val="sr-Latn-RS"/>
        </w:rPr>
        <w:t>D01_Predlog_Projekta</w:t>
      </w:r>
      <w:r w:rsidRPr="3442ACE4" w:rsidR="17CFBE4C">
        <w:rPr>
          <w:lang w:val="sr-Latn-RS"/>
        </w:rPr>
        <w:t>,</w:t>
      </w:r>
      <w:r w:rsidRPr="3442ACE4" w:rsidR="710590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sr-Latn-RS"/>
        </w:rPr>
        <w:t xml:space="preserve"> V1.0, 2023</w:t>
      </w:r>
      <w:r w:rsidRPr="3442ACE4" w:rsidR="17CFBE4C">
        <w:rPr>
          <w:lang w:val="sr-Latn-RS"/>
        </w:rPr>
        <w:t xml:space="preserve"> , </w:t>
      </w:r>
      <w:r w:rsidRPr="3442ACE4" w:rsidR="5D0AAE0C">
        <w:rPr>
          <w:lang w:val="sr-Latn-RS"/>
        </w:rPr>
        <w:t xml:space="preserve">Team OUTIS, 2023 </w:t>
      </w:r>
      <w:r w:rsidRPr="3442ACE4" w:rsidR="17CFBE4C">
        <w:rPr>
          <w:lang w:val="sr-Latn-RS"/>
        </w:rPr>
        <w:t>.</w:t>
      </w:r>
    </w:p>
    <w:p xmlns:wp14="http://schemas.microsoft.com/office/word/2010/wordml" w:rsidRPr="00A22BAC" w:rsidR="00206E1F" w:rsidP="003372D3" w:rsidRDefault="003372D3" w14:paraId="0AD363EE" wp14:textId="77777777">
      <w:pPr>
        <w:pStyle w:val="Heading1"/>
        <w:rPr>
          <w:lang w:val="sr-Latn-RS"/>
        </w:rPr>
      </w:pPr>
      <w:bookmarkStart w:name="_Toc161771494" w:id="3"/>
      <w:proofErr w:type="spellStart"/>
      <w:r w:rsidRPr="00A22BAC">
        <w:rPr>
          <w:lang w:val="sr-Latn-RS"/>
        </w:rPr>
        <w:t>Pozicioniranje</w:t>
      </w:r>
      <w:proofErr w:type="spellEnd"/>
      <w:r w:rsidRPr="00A22BAC">
        <w:rPr>
          <w:lang w:val="sr-Latn-RS"/>
        </w:rPr>
        <w:t xml:space="preserve"> proizvoda</w:t>
      </w:r>
      <w:bookmarkEnd w:id="3"/>
    </w:p>
    <w:p xmlns:wp14="http://schemas.microsoft.com/office/word/2010/wordml" w:rsidRPr="00A22BAC" w:rsidR="00206E1F" w:rsidP="003372D3" w:rsidRDefault="003372D3" w14:paraId="6AA981CF" wp14:textId="77777777">
      <w:pPr>
        <w:pStyle w:val="Heading2"/>
        <w:rPr>
          <w:lang w:val="sr-Latn-RS"/>
        </w:rPr>
      </w:pPr>
      <w:bookmarkStart w:name="_Toc161771495" w:id="4"/>
      <w:r w:rsidRPr="00A22BAC">
        <w:rPr>
          <w:lang w:val="sr-Latn-RS"/>
        </w:rPr>
        <w:t>Poslovne mogućnosti</w:t>
      </w:r>
      <w:bookmarkEnd w:id="4"/>
    </w:p>
    <w:p xmlns:wp14="http://schemas.microsoft.com/office/word/2010/wordml" w:rsidRPr="00A22BAC" w:rsidR="0094445F" w:rsidP="007C6B66" w:rsidRDefault="0094445F" w14:paraId="7EA993A3" wp14:textId="5BF0F03B">
      <w:pPr>
        <w:pStyle w:val="BodyText"/>
        <w:rPr>
          <w:lang w:val="sr-Latn-RS"/>
        </w:rPr>
      </w:pPr>
      <w:r w:rsidRPr="3442ACE4" w:rsidR="734B788C">
        <w:rPr>
          <w:lang w:val="sr-Latn-RS"/>
        </w:rPr>
        <w:t>Projekat treba da zameni postojeću internet stranicu o radu na</w:t>
      </w:r>
      <w:r w:rsidRPr="3442ACE4" w:rsidR="3208C6C3">
        <w:rPr>
          <w:lang w:val="sr-Latn-RS"/>
        </w:rPr>
        <w:t>rodnog pozorišta</w:t>
      </w:r>
      <w:r w:rsidRPr="3442ACE4" w:rsidR="734B788C">
        <w:rPr>
          <w:lang w:val="sr-Latn-RS"/>
        </w:rPr>
        <w:t xml:space="preserve"> </w:t>
      </w:r>
      <w:r w:rsidRPr="3442ACE4" w:rsidR="3F0D9345">
        <w:rPr>
          <w:lang w:val="sr-Latn-RS"/>
        </w:rPr>
        <w:t>sa savremenim internet portalom</w:t>
      </w:r>
      <w:r w:rsidRPr="3442ACE4" w:rsidR="0C80E532">
        <w:rPr>
          <w:lang w:val="sr-Latn-RS"/>
        </w:rPr>
        <w:t xml:space="preserve"> </w:t>
      </w:r>
      <w:r w:rsidRPr="3442ACE4" w:rsidR="3F0D9345">
        <w:rPr>
          <w:lang w:val="sr-Latn-RS"/>
        </w:rPr>
        <w:t xml:space="preserve">koji treba </w:t>
      </w:r>
      <w:r w:rsidRPr="3442ACE4" w:rsidR="734B788C">
        <w:rPr>
          <w:lang w:val="sr-Latn-RS"/>
        </w:rPr>
        <w:t xml:space="preserve">da obezbedi efektivno prezentovanje </w:t>
      </w:r>
      <w:r w:rsidRPr="3442ACE4" w:rsidR="3F0D9345">
        <w:rPr>
          <w:lang w:val="sr-Latn-RS"/>
        </w:rPr>
        <w:t xml:space="preserve">i pretraživanje </w:t>
      </w:r>
      <w:r w:rsidRPr="3442ACE4" w:rsidR="734B788C">
        <w:rPr>
          <w:lang w:val="sr-Latn-RS"/>
        </w:rPr>
        <w:t xml:space="preserve">informacija o radu </w:t>
      </w:r>
      <w:r w:rsidRPr="3442ACE4" w:rsidR="211A9CE2">
        <w:rPr>
          <w:lang w:val="sr-Latn-RS"/>
        </w:rPr>
        <w:t>narodnog pozorišta</w:t>
      </w:r>
      <w:r w:rsidRPr="3442ACE4" w:rsidR="734B788C">
        <w:rPr>
          <w:lang w:val="sr-Latn-RS"/>
        </w:rPr>
        <w:t xml:space="preserve"> </w:t>
      </w:r>
      <w:r w:rsidRPr="3442ACE4" w:rsidR="3F0D9345">
        <w:rPr>
          <w:lang w:val="sr-Latn-RS"/>
        </w:rPr>
        <w:t xml:space="preserve">svima </w:t>
      </w:r>
      <w:r w:rsidRPr="3442ACE4" w:rsidR="734B788C">
        <w:rPr>
          <w:lang w:val="sr-Latn-RS"/>
        </w:rPr>
        <w:t>i jednostavn</w:t>
      </w:r>
      <w:r w:rsidRPr="3442ACE4" w:rsidR="304B2FAF">
        <w:rPr>
          <w:lang w:val="sr-Latn-RS"/>
        </w:rPr>
        <w:t>o</w:t>
      </w:r>
      <w:r w:rsidRPr="3442ACE4" w:rsidR="734B788C">
        <w:rPr>
          <w:lang w:val="sr-Latn-RS"/>
        </w:rPr>
        <w:t xml:space="preserve"> ažuriranje informacija o radu </w:t>
      </w:r>
      <w:r w:rsidRPr="3442ACE4" w:rsidR="26D3F7F0">
        <w:rPr>
          <w:lang w:val="sr-Latn-RS"/>
        </w:rPr>
        <w:t>pozorišta</w:t>
      </w:r>
      <w:r w:rsidRPr="3442ACE4" w:rsidR="3F0D9345">
        <w:rPr>
          <w:lang w:val="sr-Latn-RS"/>
        </w:rPr>
        <w:t>.</w:t>
      </w:r>
    </w:p>
    <w:p xmlns:wp14="http://schemas.microsoft.com/office/word/2010/wordml" w:rsidRPr="00A22BAC" w:rsidR="008942D4" w:rsidP="008942D4" w:rsidRDefault="008942D4" w14:paraId="07826D18" wp14:textId="049575AF">
      <w:pPr>
        <w:pStyle w:val="BodyText"/>
        <w:rPr>
          <w:lang w:val="sr-Latn-RS"/>
        </w:rPr>
      </w:pPr>
      <w:proofErr w:type="spellStart"/>
      <w:r w:rsidRPr="3442ACE4" w:rsidR="734B788C">
        <w:rPr>
          <w:lang w:val="sr-Latn-RS"/>
        </w:rPr>
        <w:t>Postojeća internet stranica</w:t>
      </w:r>
      <w:r w:rsidRPr="3442ACE4" w:rsidR="734B788C">
        <w:rPr>
          <w:lang w:val="sr-Latn-RS"/>
        </w:rPr>
        <w:t xml:space="preserve"> nudi samo osnovne informacije o </w:t>
      </w:r>
      <w:r w:rsidRPr="3442ACE4" w:rsidR="2EF17031">
        <w:rPr>
          <w:lang w:val="sr-Latn-RS"/>
        </w:rPr>
        <w:t>narodnog pozorišta.</w:t>
      </w:r>
      <w:r w:rsidRPr="3442ACE4" w:rsidR="734B788C">
        <w:rPr>
          <w:lang w:val="sr-Latn-RS"/>
        </w:rPr>
        <w:t xml:space="preserve"> </w:t>
      </w:r>
      <w:r w:rsidRPr="3442ACE4" w:rsidR="3F0D9345">
        <w:rPr>
          <w:lang w:val="sr-Latn-RS"/>
        </w:rPr>
        <w:t>Sadržaj internet stranice je moguće promeniti samo direktnom izmenom podataka na serveru i realizacijom nove verzije internet stranice.</w:t>
      </w:r>
      <w:r w:rsidRPr="3442ACE4" w:rsidR="734B788C">
        <w:rPr>
          <w:lang w:val="sr-Latn-RS"/>
        </w:rPr>
        <w:t xml:space="preserve"> </w:t>
      </w:r>
      <w:r w:rsidRPr="3442ACE4" w:rsidR="0C80E532">
        <w:rPr>
          <w:lang w:val="sr-Latn-RS"/>
        </w:rPr>
        <w:t xml:space="preserve">Novi internet portal </w:t>
      </w:r>
      <w:r w:rsidRPr="3442ACE4" w:rsidR="18157719">
        <w:rPr>
          <w:lang w:val="sr-Latn-RS"/>
        </w:rPr>
        <w:t>Narodnog pozorišta u Nišu</w:t>
      </w:r>
      <w:r w:rsidRPr="3442ACE4" w:rsidR="0C80E532">
        <w:rPr>
          <w:lang w:val="sr-Latn-RS"/>
        </w:rPr>
        <w:t xml:space="preserve"> </w:t>
      </w:r>
      <w:r w:rsidRPr="3442ACE4" w:rsidR="0C80E532">
        <w:rPr>
          <w:lang w:val="sr-Latn-RS"/>
        </w:rPr>
        <w:t xml:space="preserve">će omogućiti jedinstveni prikaz i </w:t>
      </w:r>
      <w:r w:rsidRPr="3442ACE4" w:rsidR="0C80E532">
        <w:rPr>
          <w:lang w:val="sr-Latn-RS"/>
        </w:rPr>
        <w:t xml:space="preserve">pretraživanje informacija o radu </w:t>
      </w:r>
      <w:r w:rsidRPr="3442ACE4" w:rsidR="3B37EDD6">
        <w:rPr>
          <w:lang w:val="sr-Latn-RS"/>
        </w:rPr>
        <w:t>pozorišta</w:t>
      </w:r>
      <w:r w:rsidRPr="3442ACE4" w:rsidR="3A5294AC">
        <w:rPr>
          <w:lang w:val="sr-Latn-RS"/>
        </w:rPr>
        <w:t xml:space="preserve"> </w:t>
      </w:r>
      <w:r w:rsidRPr="3442ACE4" w:rsidR="3A5294AC">
        <w:rPr>
          <w:lang w:val="sr-Latn-RS"/>
        </w:rPr>
        <w:t xml:space="preserve">svim korisnicima interneta i dodavanje novih i izmenu postojećih informacija </w:t>
      </w:r>
      <w:r w:rsidRPr="3442ACE4" w:rsidR="0C80E532">
        <w:rPr>
          <w:lang w:val="sr-Latn-RS"/>
        </w:rPr>
        <w:t xml:space="preserve">o radu </w:t>
      </w:r>
      <w:r w:rsidRPr="3442ACE4" w:rsidR="11D13C75">
        <w:rPr>
          <w:lang w:val="sr-Latn-RS"/>
        </w:rPr>
        <w:t>pozorišta</w:t>
      </w:r>
      <w:r w:rsidRPr="3442ACE4" w:rsidR="0C80E532">
        <w:rPr>
          <w:lang w:val="sr-Latn-RS"/>
        </w:rPr>
        <w:t xml:space="preserve"> njenim </w:t>
      </w:r>
      <w:r w:rsidRPr="3442ACE4" w:rsidR="753BAA6A">
        <w:rPr>
          <w:lang w:val="sr-Latn-RS"/>
        </w:rPr>
        <w:t>administratorima</w:t>
      </w:r>
      <w:r w:rsidRPr="3442ACE4" w:rsidR="3A5294AC">
        <w:rPr>
          <w:lang w:val="sr-Latn-RS"/>
        </w:rPr>
        <w:t xml:space="preserve"> </w:t>
      </w:r>
      <w:r w:rsidRPr="3442ACE4" w:rsidR="3A5294AC">
        <w:rPr>
          <w:lang w:val="sr-Latn-RS"/>
        </w:rPr>
        <w:t>putem interneta na osnovu prava pristupa koja odgovaraju njihovim ovlašćenjima</w:t>
      </w:r>
      <w:r w:rsidRPr="3442ACE4" w:rsidR="0C80E532">
        <w:rPr>
          <w:lang w:val="sr-Latn-RS"/>
        </w:rPr>
        <w:t>.</w:t>
      </w:r>
      <w:r w:rsidRPr="3442ACE4" w:rsidR="2ADC93A4">
        <w:rPr>
          <w:lang w:val="sr-Latn-RS"/>
        </w:rPr>
        <w:t xml:space="preserve"> </w:t>
      </w:r>
      <w:bookmarkStart w:name="_GoBack" w:id="5"/>
      <w:bookmarkEnd w:id="5"/>
      <w:proofErr w:type="spellEnd"/>
    </w:p>
    <w:p w:rsidR="036ED25E" w:rsidP="3442ACE4" w:rsidRDefault="036ED25E" w14:paraId="7912710A" w14:textId="142AA661">
      <w:pPr>
        <w:pStyle w:val="BodyText"/>
        <w:keepLines w:val="1"/>
        <w:widowControl w:val="0"/>
        <w:spacing w:after="120" w:line="240" w:lineRule="atLeast"/>
        <w:ind w:left="720"/>
        <w:rPr>
          <w:noProof w:val="0"/>
          <w:lang w:val="sr-Latn-RS"/>
        </w:rPr>
      </w:pPr>
      <w:r w:rsidRPr="3442ACE4" w:rsidR="036ED2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sr-Latn-CS"/>
        </w:rPr>
        <w:t xml:space="preserve">Portalu će lak pristup i korišćenje imati svi oni koji se služe srpskim jezikom ili nekim drugim jezikom nalik srpskom iz država u okruženju. </w:t>
      </w:r>
    </w:p>
    <w:p w:rsidR="3442ACE4" w:rsidP="3442ACE4" w:rsidRDefault="3442ACE4" w14:paraId="6AD01DF6" w14:textId="13D26D2D">
      <w:pPr>
        <w:pStyle w:val="BodyText"/>
        <w:rPr>
          <w:lang w:val="sr-Latn-RS"/>
        </w:rPr>
      </w:pPr>
    </w:p>
    <w:p xmlns:wp14="http://schemas.microsoft.com/office/word/2010/wordml" w:rsidRPr="00A22BAC" w:rsidR="00206E1F" w:rsidP="00B849B5" w:rsidRDefault="00B849B5" w14:paraId="59F792AD" wp14:textId="77777777">
      <w:pPr>
        <w:pStyle w:val="Heading2"/>
        <w:rPr>
          <w:lang w:val="sr-Latn-RS"/>
        </w:rPr>
      </w:pPr>
      <w:bookmarkStart w:name="_Toc161771496" w:id="6"/>
      <w:r w:rsidRPr="00A22BAC">
        <w:rPr>
          <w:lang w:val="sr-Latn-RS"/>
        </w:rPr>
        <w:lastRenderedPageBreak/>
        <w:t>Postavka</w:t>
      </w:r>
      <w:r w:rsidRPr="00A22BAC" w:rsidR="00D44844">
        <w:rPr>
          <w:lang w:val="sr-Latn-RS"/>
        </w:rPr>
        <w:t xml:space="preserve"> problema</w:t>
      </w:r>
      <w:bookmarkEnd w:id="6"/>
      <w:r w:rsidRPr="00A22BAC" w:rsidR="00206E1F">
        <w:rPr>
          <w:lang w:val="sr-Latn-RS"/>
        </w:rPr>
        <w:t xml:space="preserve"> </w:t>
      </w:r>
    </w:p>
    <w:p xmlns:wp14="http://schemas.microsoft.com/office/word/2010/wordml" w:rsidRPr="00A22BAC" w:rsidR="00206E1F" w:rsidRDefault="00206E1F" w14:paraId="34CE0A41" wp14:textId="77777777">
      <w:pPr>
        <w:rPr>
          <w:lang w:val="sr-Latn-RS"/>
        </w:rPr>
      </w:pPr>
    </w:p>
    <w:tbl>
      <w:tblPr>
        <w:tblW w:w="0" w:type="auto"/>
        <w:tblInd w:w="1242" w:type="dxa"/>
        <w:tblLayout w:type="fixed"/>
        <w:tblLook w:val="0000" w:firstRow="0" w:lastRow="0" w:firstColumn="0" w:lastColumn="0" w:noHBand="0" w:noVBand="0"/>
      </w:tblPr>
      <w:tblGrid>
        <w:gridCol w:w="2556"/>
        <w:gridCol w:w="4267"/>
      </w:tblGrid>
      <w:tr xmlns:wp14="http://schemas.microsoft.com/office/word/2010/wordml" w:rsidRPr="00A22BAC" w:rsidR="00206E1F" w:rsidTr="3442ACE4" w14:paraId="59488EF3" wp14:textId="77777777">
        <w:tc>
          <w:tcPr>
            <w:tcW w:w="2556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shd w:val="clear" w:color="auto" w:fill="auto"/>
            <w:tcMar/>
          </w:tcPr>
          <w:p w:rsidRPr="00A22BAC" w:rsidR="00206E1F" w:rsidRDefault="000817C9" w14:paraId="0ACE4A6C" wp14:textId="77777777">
            <w:pPr>
              <w:pStyle w:val="BodyText"/>
              <w:keepNext/>
              <w:ind w:left="72"/>
              <w:rPr>
                <w:i/>
                <w:lang w:val="sr-Latn-RS"/>
              </w:rPr>
            </w:pPr>
            <w:r w:rsidRPr="00A22BAC">
              <w:rPr>
                <w:i/>
                <w:lang w:val="sr-Latn-RS"/>
              </w:rPr>
              <w:t>Problem je</w:t>
            </w:r>
          </w:p>
        </w:tc>
        <w:tc>
          <w:tcPr>
            <w:tcW w:w="4267" w:type="dxa"/>
            <w:tcBorders>
              <w:top w:val="single" w:color="auto" w:sz="12" w:space="0"/>
              <w:bottom w:val="single" w:color="auto" w:sz="6" w:space="0"/>
              <w:right w:val="single" w:color="auto" w:sz="12" w:space="0"/>
            </w:tcBorders>
            <w:tcMar/>
          </w:tcPr>
          <w:p w:rsidRPr="00A22BAC" w:rsidR="00206E1F" w:rsidP="00797B3F" w:rsidRDefault="00394FA1" w14:paraId="6F51DAD8" wp14:textId="4424157C">
            <w:pPr>
              <w:pStyle w:val="BodyText"/>
              <w:ind w:left="0"/>
              <w:rPr>
                <w:noProof w:val="0"/>
                <w:lang w:val="sr-Latn-RS"/>
              </w:rPr>
            </w:pPr>
            <w:r w:rsidRPr="3442ACE4" w:rsidR="14007E4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sr-Latn-RS"/>
              </w:rPr>
              <w:t xml:space="preserve">Nedovoljno funkcionalan portal Narodnog pozorišta u Nišu </w:t>
            </w:r>
          </w:p>
        </w:tc>
      </w:tr>
      <w:tr xmlns:wp14="http://schemas.microsoft.com/office/word/2010/wordml" w:rsidRPr="00A22BAC" w:rsidR="00206E1F" w:rsidTr="3442ACE4" w14:paraId="33C6B0B9" wp14:textId="77777777">
        <w:tc>
          <w:tcPr>
            <w:tcW w:w="2556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shd w:val="clear" w:color="auto" w:fill="auto"/>
            <w:tcMar/>
          </w:tcPr>
          <w:p w:rsidRPr="00A22BAC" w:rsidR="00206E1F" w:rsidRDefault="000817C9" w14:paraId="37C88A2E" wp14:textId="77777777">
            <w:pPr>
              <w:pStyle w:val="BodyText"/>
              <w:keepNext/>
              <w:ind w:left="72"/>
              <w:rPr>
                <w:i/>
                <w:lang w:val="sr-Latn-RS"/>
              </w:rPr>
            </w:pPr>
            <w:r w:rsidRPr="00A22BAC">
              <w:rPr>
                <w:i/>
                <w:lang w:val="sr-Latn-RS"/>
              </w:rPr>
              <w:t>Pogađa</w:t>
            </w:r>
          </w:p>
        </w:tc>
        <w:tc>
          <w:tcPr>
            <w:tcW w:w="4267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  <w:tcMar/>
          </w:tcPr>
          <w:p w:rsidRPr="00A22BAC" w:rsidR="00206E1F" w:rsidP="3442ACE4" w:rsidRDefault="00394FA1" w14:paraId="4B016631" wp14:textId="56417664">
            <w:pPr>
              <w:widowControl w:val="0"/>
              <w:spacing w:before="0" w:beforeAutospacing="off" w:after="0" w:afterAutospacing="off" w:line="240" w:lineRule="atLeast"/>
              <w:ind w:left="0" w:right="0"/>
              <w:jc w:val="left"/>
              <w:rPr>
                <w:noProof w:val="0"/>
                <w:lang w:val="sr-Latn-RS"/>
              </w:rPr>
            </w:pPr>
            <w:r w:rsidRPr="3442ACE4" w:rsidR="77B5221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Grupe </w:t>
            </w:r>
            <w:r w:rsidRPr="3442ACE4" w:rsidR="77B5221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ljudi</w:t>
            </w:r>
            <w:r w:rsidRPr="3442ACE4" w:rsidR="77B5221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koji </w:t>
            </w:r>
            <w:r w:rsidRPr="3442ACE4" w:rsidR="77B5221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žele</w:t>
            </w:r>
            <w:r w:rsidRPr="3442ACE4" w:rsidR="77B5221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da se online </w:t>
            </w:r>
            <w:r w:rsidRPr="3442ACE4" w:rsidR="77B5221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informišu</w:t>
            </w:r>
            <w:r w:rsidRPr="3442ACE4" w:rsidR="77B5221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o </w:t>
            </w:r>
            <w:r w:rsidRPr="3442ACE4" w:rsidR="77B5221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predstavama</w:t>
            </w:r>
            <w:r w:rsidRPr="3442ACE4" w:rsidR="77B5221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3442ACE4" w:rsidR="77B5221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i</w:t>
            </w:r>
            <w:r w:rsidRPr="3442ACE4" w:rsidR="77B5221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3442ACE4" w:rsidR="77B5221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rezervaciji</w:t>
            </w:r>
            <w:r w:rsidRPr="3442ACE4" w:rsidR="77B5221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3442ACE4" w:rsidR="77B5221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istih</w:t>
            </w:r>
            <w:r w:rsidRPr="3442ACE4" w:rsidR="77B5221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.</w:t>
            </w:r>
          </w:p>
        </w:tc>
      </w:tr>
      <w:tr xmlns:wp14="http://schemas.microsoft.com/office/word/2010/wordml" w:rsidRPr="00A22BAC" w:rsidR="00206E1F" w:rsidTr="3442ACE4" w14:paraId="31206DBA" wp14:textId="77777777">
        <w:tc>
          <w:tcPr>
            <w:tcW w:w="2556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shd w:val="clear" w:color="auto" w:fill="auto"/>
            <w:tcMar/>
          </w:tcPr>
          <w:p w:rsidRPr="00A22BAC" w:rsidR="00206E1F" w:rsidRDefault="000817C9" w14:paraId="56C79025" wp14:textId="77777777">
            <w:pPr>
              <w:pStyle w:val="BodyText"/>
              <w:keepNext/>
              <w:ind w:left="72"/>
              <w:rPr>
                <w:i/>
                <w:lang w:val="sr-Latn-RS"/>
              </w:rPr>
            </w:pPr>
            <w:r w:rsidRPr="00A22BAC">
              <w:rPr>
                <w:i/>
                <w:lang w:val="sr-Latn-RS"/>
              </w:rPr>
              <w:t>Posledice su</w:t>
            </w:r>
          </w:p>
        </w:tc>
        <w:tc>
          <w:tcPr>
            <w:tcW w:w="4267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  <w:tcMar/>
          </w:tcPr>
          <w:p w:rsidRPr="00A22BAC" w:rsidR="00206E1F" w:rsidP="3442ACE4" w:rsidRDefault="00394FA1" w14:paraId="0646DD3D" wp14:textId="3FFCC1EC">
            <w:pPr>
              <w:widowControl w:val="0"/>
              <w:spacing w:before="0" w:beforeAutospacing="off" w:after="0" w:afterAutospacing="off" w:line="240" w:lineRule="atLeast"/>
              <w:ind w:left="0" w:right="0"/>
              <w:jc w:val="left"/>
            </w:pPr>
            <w:r w:rsidRPr="3442ACE4" w:rsidR="2B529EE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Nedovoljna informisanost </w:t>
            </w:r>
            <w:r w:rsidRPr="3442ACE4" w:rsidR="2B529EE9">
              <w:rPr>
                <w:noProof w:val="0"/>
                <w:lang w:val="sr-Latn-RS"/>
              </w:rPr>
              <w:t xml:space="preserve"> </w:t>
            </w:r>
          </w:p>
          <w:p w:rsidRPr="00A22BAC" w:rsidR="00206E1F" w:rsidP="0080077F" w:rsidRDefault="00394FA1" w14:paraId="74261C9C" wp14:textId="7C3967A6">
            <w:pPr>
              <w:pStyle w:val="BodyText"/>
              <w:ind w:left="0"/>
              <w:rPr>
                <w:lang w:val="sr-Latn-RS"/>
              </w:rPr>
            </w:pPr>
          </w:p>
        </w:tc>
      </w:tr>
      <w:tr xmlns:wp14="http://schemas.microsoft.com/office/word/2010/wordml" w:rsidRPr="00A22BAC" w:rsidR="00206E1F" w:rsidTr="3442ACE4" w14:paraId="5968F2DA" wp14:textId="77777777">
        <w:tc>
          <w:tcPr>
            <w:tcW w:w="2556" w:type="dxa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/>
          </w:tcPr>
          <w:p w:rsidRPr="00A22BAC" w:rsidR="00206E1F" w:rsidRDefault="000817C9" w14:paraId="359B2D31" wp14:textId="77777777">
            <w:pPr>
              <w:pStyle w:val="BodyText"/>
              <w:ind w:left="72"/>
              <w:rPr>
                <w:i/>
                <w:lang w:val="sr-Latn-RS"/>
              </w:rPr>
            </w:pPr>
            <w:r w:rsidRPr="00A22BAC">
              <w:rPr>
                <w:i/>
                <w:lang w:val="sr-Latn-RS"/>
              </w:rPr>
              <w:t>Uspešno rešenje će</w:t>
            </w:r>
          </w:p>
        </w:tc>
        <w:tc>
          <w:tcPr>
            <w:tcW w:w="4267" w:type="dxa"/>
            <w:tcBorders>
              <w:top w:val="single" w:color="auto" w:sz="6" w:space="0"/>
              <w:bottom w:val="single" w:color="auto" w:sz="12" w:space="0"/>
              <w:right w:val="single" w:color="auto" w:sz="12" w:space="0"/>
            </w:tcBorders>
            <w:tcMar/>
          </w:tcPr>
          <w:p w:rsidRPr="00A22BAC" w:rsidR="00206E1F" w:rsidP="3442ACE4" w:rsidRDefault="00394FA1" w14:paraId="361ED256" wp14:textId="0CAD5489">
            <w:pPr>
              <w:widowControl w:val="0"/>
              <w:spacing w:line="240" w:lineRule="atLeast"/>
              <w:ind/>
            </w:pPr>
            <w:r w:rsidRPr="3442ACE4" w:rsidR="48C56E6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Pomoći ljudima da dođu lakše do informacija koje su im neophodne I omogućiti rezervaciju. </w:t>
            </w:r>
            <w:r w:rsidRPr="3442ACE4" w:rsidR="48C56E6F">
              <w:rPr>
                <w:noProof w:val="0"/>
                <w:lang w:val="sr-Latn-RS"/>
              </w:rPr>
              <w:t xml:space="preserve"> </w:t>
            </w:r>
          </w:p>
          <w:p w:rsidRPr="00A22BAC" w:rsidR="00206E1F" w:rsidP="00CF5315" w:rsidRDefault="00394FA1" w14:paraId="557F5313" wp14:textId="0A7E236A">
            <w:pPr>
              <w:pStyle w:val="BodyText"/>
              <w:ind w:left="0"/>
              <w:rPr>
                <w:lang w:val="sr-Latn-RS"/>
              </w:rPr>
            </w:pPr>
          </w:p>
        </w:tc>
      </w:tr>
    </w:tbl>
    <w:p xmlns:wp14="http://schemas.microsoft.com/office/word/2010/wordml" w:rsidRPr="00A22BAC" w:rsidR="00206E1F" w:rsidRDefault="00206E1F" w14:paraId="62EBF3C5" wp14:textId="77777777">
      <w:pPr>
        <w:rPr>
          <w:lang w:val="sr-Latn-RS"/>
        </w:rPr>
      </w:pPr>
    </w:p>
    <w:p xmlns:wp14="http://schemas.microsoft.com/office/word/2010/wordml" w:rsidRPr="00A22BAC" w:rsidR="00206E1F" w:rsidP="00B849B5" w:rsidRDefault="00B849B5" w14:paraId="075CA237" wp14:textId="77777777">
      <w:pPr>
        <w:pStyle w:val="Heading2"/>
        <w:rPr>
          <w:lang w:val="sr-Latn-RS"/>
        </w:rPr>
      </w:pPr>
      <w:bookmarkStart w:name="_Toc161771497" w:id="7"/>
      <w:r w:rsidRPr="00A22BAC">
        <w:rPr>
          <w:lang w:val="sr-Latn-RS"/>
        </w:rPr>
        <w:t xml:space="preserve">Postavka pozicije </w:t>
      </w:r>
      <w:r w:rsidRPr="00A22BAC" w:rsidR="00D44844">
        <w:rPr>
          <w:lang w:val="sr-Latn-RS"/>
        </w:rPr>
        <w:t>proizvoda</w:t>
      </w:r>
      <w:bookmarkEnd w:id="7"/>
    </w:p>
    <w:p xmlns:wp14="http://schemas.microsoft.com/office/word/2010/wordml" w:rsidRPr="00A22BAC" w:rsidR="00206E1F" w:rsidP="00DE518F" w:rsidRDefault="00206E1F" w14:paraId="6D98A12B" wp14:textId="77777777">
      <w:pPr>
        <w:keepNext/>
        <w:rPr>
          <w:lang w:val="sr-Latn-RS"/>
        </w:rPr>
      </w:pPr>
    </w:p>
    <w:tbl>
      <w:tblPr>
        <w:tblW w:w="0" w:type="auto"/>
        <w:tblInd w:w="1242" w:type="dxa"/>
        <w:tblLayout w:type="fixed"/>
        <w:tblLook w:val="0000" w:firstRow="0" w:lastRow="0" w:firstColumn="0" w:lastColumn="0" w:noHBand="0" w:noVBand="0"/>
      </w:tblPr>
      <w:tblGrid>
        <w:gridCol w:w="2552"/>
        <w:gridCol w:w="4271"/>
      </w:tblGrid>
      <w:tr xmlns:wp14="http://schemas.microsoft.com/office/word/2010/wordml" w:rsidRPr="00A22BAC" w:rsidR="00206E1F" w:rsidTr="3442ACE4" w14:paraId="1FDB7110" wp14:textId="77777777">
        <w:tc>
          <w:tcPr>
            <w:tcW w:w="2552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shd w:val="clear" w:color="auto" w:fill="auto"/>
            <w:tcMar/>
          </w:tcPr>
          <w:p w:rsidRPr="00A22BAC" w:rsidR="00206E1F" w:rsidP="00143087" w:rsidRDefault="00143087" w14:paraId="0F976955" wp14:textId="77777777">
            <w:pPr>
              <w:pStyle w:val="BodyText"/>
              <w:ind w:left="72"/>
              <w:rPr>
                <w:i/>
                <w:lang w:val="sr-Latn-RS"/>
              </w:rPr>
            </w:pPr>
            <w:r w:rsidRPr="00A22BAC">
              <w:rPr>
                <w:i/>
                <w:lang w:val="sr-Latn-RS"/>
              </w:rPr>
              <w:t>Proizvod je namenjen</w:t>
            </w:r>
          </w:p>
        </w:tc>
        <w:tc>
          <w:tcPr>
            <w:tcW w:w="4271" w:type="dxa"/>
            <w:tcBorders>
              <w:top w:val="single" w:color="auto" w:sz="12" w:space="0"/>
              <w:bottom w:val="single" w:color="auto" w:sz="6" w:space="0"/>
              <w:right w:val="single" w:color="auto" w:sz="12" w:space="0"/>
            </w:tcBorders>
            <w:tcMar/>
          </w:tcPr>
          <w:p w:rsidRPr="00A22BAC" w:rsidR="00206E1F" w:rsidP="3442ACE4" w:rsidRDefault="00394FA1" w14:paraId="19B35837" wp14:textId="75D9C824">
            <w:pPr>
              <w:widowControl w:val="0"/>
              <w:spacing w:before="0" w:beforeAutospacing="off" w:after="0" w:afterAutospacing="off" w:line="240" w:lineRule="atLeast"/>
              <w:ind w:left="0" w:right="0"/>
              <w:jc w:val="left"/>
              <w:rPr>
                <w:noProof w:val="0"/>
                <w:lang w:val="sr-Latn-RS"/>
              </w:rPr>
            </w:pPr>
            <w:r w:rsidRPr="3442ACE4" w:rsidR="4BEA24C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Svim ljudima koji su ljubitelji pozorišnih predstava.</w:t>
            </w:r>
          </w:p>
          <w:p w:rsidRPr="00A22BAC" w:rsidR="00206E1F" w:rsidP="006926F3" w:rsidRDefault="00394FA1" w14:paraId="2392300E" wp14:textId="49072270">
            <w:pPr>
              <w:pStyle w:val="BodyText"/>
              <w:ind w:left="0"/>
              <w:rPr>
                <w:lang w:val="sr-Latn-RS"/>
              </w:rPr>
            </w:pPr>
          </w:p>
        </w:tc>
      </w:tr>
      <w:tr xmlns:wp14="http://schemas.microsoft.com/office/word/2010/wordml" w:rsidRPr="00A22BAC" w:rsidR="00206E1F" w:rsidTr="3442ACE4" w14:paraId="1AD2C909" wp14:textId="77777777">
        <w:tc>
          <w:tcPr>
            <w:tcW w:w="2552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shd w:val="clear" w:color="auto" w:fill="auto"/>
            <w:tcMar/>
          </w:tcPr>
          <w:p w:rsidRPr="00A22BAC" w:rsidR="00206E1F" w:rsidRDefault="00143087" w14:paraId="5AF16A99" wp14:textId="77777777">
            <w:pPr>
              <w:pStyle w:val="BodyText"/>
              <w:ind w:left="72"/>
              <w:rPr>
                <w:i/>
                <w:lang w:val="sr-Latn-RS"/>
              </w:rPr>
            </w:pPr>
            <w:r w:rsidRPr="00A22BAC">
              <w:rPr>
                <w:i/>
                <w:lang w:val="sr-Latn-RS"/>
              </w:rPr>
              <w:t>Koji</w:t>
            </w:r>
          </w:p>
        </w:tc>
        <w:tc>
          <w:tcPr>
            <w:tcW w:w="4271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  <w:tcMar/>
          </w:tcPr>
          <w:p w:rsidRPr="00A22BAC" w:rsidR="00206E1F" w:rsidP="3442ACE4" w:rsidRDefault="00394FA1" w14:paraId="03E95219" wp14:textId="6616A826">
            <w:pPr>
              <w:widowControl w:val="0"/>
              <w:spacing w:before="0" w:beforeAutospacing="off" w:after="0" w:afterAutospacing="off" w:line="240" w:lineRule="atLeast"/>
              <w:ind w:left="0" w:right="0"/>
              <w:jc w:val="left"/>
              <w:rPr>
                <w:noProof w:val="0"/>
                <w:lang w:val="sr-Latn-RS"/>
              </w:rPr>
            </w:pPr>
            <w:r w:rsidRPr="3442ACE4" w:rsidR="1DBF6D5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Žele da se više informišu I lakše dođu do svojih karata.</w:t>
            </w:r>
          </w:p>
          <w:p w:rsidRPr="00A22BAC" w:rsidR="00206E1F" w:rsidP="00D76FDF" w:rsidRDefault="00394FA1" w14:paraId="4C9BE7D8" wp14:textId="6C71D0F5">
            <w:pPr>
              <w:pStyle w:val="BodyText"/>
              <w:ind w:left="0"/>
              <w:rPr>
                <w:lang w:val="sr-Latn-RS"/>
              </w:rPr>
            </w:pPr>
          </w:p>
        </w:tc>
      </w:tr>
      <w:tr xmlns:wp14="http://schemas.microsoft.com/office/word/2010/wordml" w:rsidRPr="00A22BAC" w:rsidR="00206E1F" w:rsidTr="3442ACE4" w14:paraId="352689DF" wp14:textId="77777777">
        <w:tc>
          <w:tcPr>
            <w:tcW w:w="2552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shd w:val="clear" w:color="auto" w:fill="auto"/>
            <w:tcMar/>
          </w:tcPr>
          <w:p w:rsidRPr="00A22BAC" w:rsidR="00206E1F" w:rsidRDefault="00143087" w14:paraId="7158C87D" wp14:textId="77777777">
            <w:pPr>
              <w:pStyle w:val="BodyText"/>
              <w:ind w:left="72"/>
              <w:rPr>
                <w:i/>
                <w:lang w:val="sr-Latn-RS"/>
              </w:rPr>
            </w:pPr>
            <w:r w:rsidRPr="00A22BAC">
              <w:rPr>
                <w:i/>
                <w:lang w:val="sr-Latn-RS"/>
              </w:rPr>
              <w:t>Proizvod je</w:t>
            </w:r>
          </w:p>
        </w:tc>
        <w:tc>
          <w:tcPr>
            <w:tcW w:w="4271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  <w:tcMar/>
          </w:tcPr>
          <w:p w:rsidRPr="00A22BAC" w:rsidR="00206E1F" w:rsidRDefault="00143087" w14:paraId="52F986D0" wp14:textId="77777777">
            <w:pPr>
              <w:pStyle w:val="BodyText"/>
              <w:ind w:left="0"/>
              <w:rPr>
                <w:lang w:val="sr-Latn-RS"/>
              </w:rPr>
            </w:pPr>
            <w:proofErr w:type="spellStart"/>
            <w:r w:rsidRPr="00A22BAC">
              <w:rPr>
                <w:lang w:val="sr-Latn-RS"/>
              </w:rPr>
              <w:t>Web</w:t>
            </w:r>
            <w:proofErr w:type="spellEnd"/>
            <w:r w:rsidRPr="00A22BAC">
              <w:rPr>
                <w:lang w:val="sr-Latn-RS"/>
              </w:rPr>
              <w:t xml:space="preserve"> aplikacija</w:t>
            </w:r>
            <w:r w:rsidR="00C75E24">
              <w:rPr>
                <w:lang w:val="sr-Latn-RS"/>
              </w:rPr>
              <w:t>.</w:t>
            </w:r>
          </w:p>
        </w:tc>
      </w:tr>
      <w:tr xmlns:wp14="http://schemas.microsoft.com/office/word/2010/wordml" w:rsidRPr="00A22BAC" w:rsidR="00206E1F" w:rsidTr="3442ACE4" w14:paraId="01C58A58" wp14:textId="77777777">
        <w:tc>
          <w:tcPr>
            <w:tcW w:w="2552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shd w:val="clear" w:color="auto" w:fill="auto"/>
            <w:tcMar/>
          </w:tcPr>
          <w:p w:rsidRPr="00A22BAC" w:rsidR="00206E1F" w:rsidRDefault="00143087" w14:paraId="78A7935E" wp14:textId="77777777">
            <w:pPr>
              <w:pStyle w:val="BodyText"/>
              <w:ind w:left="72"/>
              <w:rPr>
                <w:i/>
                <w:lang w:val="sr-Latn-RS"/>
              </w:rPr>
            </w:pPr>
            <w:r w:rsidRPr="00A22BAC">
              <w:rPr>
                <w:i/>
                <w:lang w:val="sr-Latn-RS"/>
              </w:rPr>
              <w:t>Koja</w:t>
            </w:r>
          </w:p>
        </w:tc>
        <w:tc>
          <w:tcPr>
            <w:tcW w:w="4271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  <w:tcMar/>
          </w:tcPr>
          <w:p w:rsidRPr="00A22BAC" w:rsidR="00206E1F" w:rsidP="3442ACE4" w:rsidRDefault="00B70BA7" w14:paraId="3E4D3586" wp14:textId="48D31D31">
            <w:pPr>
              <w:widowControl w:val="0"/>
              <w:spacing w:before="0" w:beforeAutospacing="off" w:after="0" w:afterAutospacing="off" w:line="240" w:lineRule="atLeast"/>
              <w:ind w:left="0" w:right="0"/>
              <w:jc w:val="left"/>
              <w:rPr>
                <w:noProof w:val="0"/>
                <w:lang w:val="sr-Latn-RS"/>
              </w:rPr>
            </w:pPr>
            <w:r w:rsidRPr="3442ACE4" w:rsidR="578525D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Sadrži funkcionalnosti I sve neophodne informacije u vezi predstava koje se izvode u pozorištu.</w:t>
            </w:r>
          </w:p>
          <w:p w:rsidRPr="00A22BAC" w:rsidR="00206E1F" w:rsidP="00394FA1" w:rsidRDefault="00B70BA7" w14:paraId="356498AC" wp14:textId="3F930FDE">
            <w:pPr>
              <w:pStyle w:val="BodyText"/>
              <w:ind w:left="0"/>
              <w:rPr>
                <w:lang w:val="sr-Latn-RS"/>
              </w:rPr>
            </w:pPr>
          </w:p>
        </w:tc>
      </w:tr>
      <w:tr xmlns:wp14="http://schemas.microsoft.com/office/word/2010/wordml" w:rsidRPr="00A22BAC" w:rsidR="00206E1F" w:rsidTr="3442ACE4" w14:paraId="033FBF3B" wp14:textId="77777777">
        <w:tc>
          <w:tcPr>
            <w:tcW w:w="2552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shd w:val="clear" w:color="auto" w:fill="auto"/>
            <w:tcMar/>
          </w:tcPr>
          <w:p w:rsidRPr="00A22BAC" w:rsidR="00206E1F" w:rsidRDefault="00143087" w14:paraId="09163D7B" wp14:textId="77777777">
            <w:pPr>
              <w:pStyle w:val="BodyText"/>
              <w:ind w:left="72"/>
              <w:rPr>
                <w:i/>
                <w:lang w:val="sr-Latn-RS"/>
              </w:rPr>
            </w:pPr>
            <w:r w:rsidRPr="00A22BAC">
              <w:rPr>
                <w:i/>
                <w:lang w:val="sr-Latn-RS"/>
              </w:rPr>
              <w:t>Za razliku od</w:t>
            </w:r>
          </w:p>
        </w:tc>
        <w:tc>
          <w:tcPr>
            <w:tcW w:w="4271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  <w:tcMar/>
          </w:tcPr>
          <w:p w:rsidRPr="00A22BAC" w:rsidR="00206E1F" w:rsidP="3442ACE4" w:rsidRDefault="00143087" w14:paraId="284BE1D6" wp14:textId="6B661819">
            <w:pPr>
              <w:widowControl w:val="0"/>
              <w:spacing w:line="240" w:lineRule="atLeast"/>
              <w:ind/>
            </w:pPr>
            <w:r w:rsidRPr="3442ACE4" w:rsidR="2F9ACC0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Trenutnog sajta Narodnog pozorišta u Nišu koji ne pruža dovoljno informacija I mogućnosti. </w:t>
            </w:r>
            <w:r w:rsidRPr="3442ACE4" w:rsidR="2F9ACC0E">
              <w:rPr>
                <w:noProof w:val="0"/>
                <w:lang w:val="sr-Latn-RS"/>
              </w:rPr>
              <w:t xml:space="preserve"> </w:t>
            </w:r>
          </w:p>
          <w:p w:rsidRPr="00A22BAC" w:rsidR="00206E1F" w:rsidP="00394FA1" w:rsidRDefault="00143087" w14:paraId="0D23C5CB" wp14:textId="7EEF4448">
            <w:pPr>
              <w:pStyle w:val="BodyText"/>
              <w:ind w:left="0"/>
              <w:rPr>
                <w:lang w:val="sr-Latn-RS"/>
              </w:rPr>
            </w:pPr>
          </w:p>
        </w:tc>
      </w:tr>
      <w:tr xmlns:wp14="http://schemas.microsoft.com/office/word/2010/wordml" w:rsidRPr="00A22BAC" w:rsidR="00206E1F" w:rsidTr="3442ACE4" w14:paraId="728D34CF" wp14:textId="77777777">
        <w:tc>
          <w:tcPr>
            <w:tcW w:w="2552" w:type="dxa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/>
          </w:tcPr>
          <w:p w:rsidRPr="00A22BAC" w:rsidR="00206E1F" w:rsidRDefault="00143087" w14:paraId="067BD367" wp14:textId="77777777">
            <w:pPr>
              <w:pStyle w:val="BodyText"/>
              <w:ind w:left="72"/>
              <w:rPr>
                <w:i/>
                <w:lang w:val="sr-Latn-RS"/>
              </w:rPr>
            </w:pPr>
            <w:r w:rsidRPr="00A22BAC">
              <w:rPr>
                <w:i/>
                <w:lang w:val="sr-Latn-RS"/>
              </w:rPr>
              <w:t>Naš proizvod će</w:t>
            </w:r>
          </w:p>
        </w:tc>
        <w:tc>
          <w:tcPr>
            <w:tcW w:w="4271" w:type="dxa"/>
            <w:tcBorders>
              <w:top w:val="single" w:color="auto" w:sz="6" w:space="0"/>
              <w:bottom w:val="single" w:color="auto" w:sz="12" w:space="0"/>
              <w:right w:val="single" w:color="auto" w:sz="12" w:space="0"/>
            </w:tcBorders>
            <w:tcMar/>
          </w:tcPr>
          <w:p w:rsidRPr="00A22BAC" w:rsidR="00206E1F" w:rsidP="3442ACE4" w:rsidRDefault="00394FA1" w14:paraId="0FF1BD46" wp14:textId="33916DF6">
            <w:pPr>
              <w:widowControl w:val="0"/>
              <w:spacing w:before="0" w:beforeAutospacing="off" w:after="0" w:afterAutospacing="off" w:line="240" w:lineRule="atLeast"/>
              <w:ind w:left="0" w:right="0"/>
              <w:jc w:val="left"/>
              <w:rPr>
                <w:noProof w:val="0"/>
                <w:lang w:val="sr-Latn-RS"/>
              </w:rPr>
            </w:pPr>
            <w:r w:rsidRPr="3442ACE4" w:rsidR="798A472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Dati potrebne informacije krajnjim korisnicima I pružititi im veći broj mogućnosti na platformi.</w:t>
            </w:r>
          </w:p>
          <w:p w:rsidRPr="00A22BAC" w:rsidR="00206E1F" w:rsidP="008C482C" w:rsidRDefault="00394FA1" w14:paraId="769ADDB1" wp14:textId="2DCF6417">
            <w:pPr>
              <w:pStyle w:val="BodyText"/>
              <w:ind w:left="0"/>
              <w:rPr>
                <w:lang w:val="sr-Latn-RS"/>
              </w:rPr>
            </w:pPr>
          </w:p>
        </w:tc>
      </w:tr>
    </w:tbl>
    <w:p xmlns:wp14="http://schemas.microsoft.com/office/word/2010/wordml" w:rsidRPr="00A22BAC" w:rsidR="00206E1F" w:rsidRDefault="00206E1F" w14:paraId="2946DB82" wp14:textId="77777777">
      <w:pPr>
        <w:rPr>
          <w:lang w:val="sr-Latn-RS"/>
        </w:rPr>
      </w:pPr>
    </w:p>
    <w:p xmlns:wp14="http://schemas.microsoft.com/office/word/2010/wordml" w:rsidRPr="00A22BAC" w:rsidR="00206E1F" w:rsidRDefault="00D44844" w14:paraId="488454DE" wp14:textId="77777777">
      <w:pPr>
        <w:pStyle w:val="Heading1"/>
        <w:rPr>
          <w:lang w:val="sr-Latn-RS"/>
        </w:rPr>
      </w:pPr>
      <w:bookmarkStart w:name="_Toc161771498" w:id="8"/>
      <w:r w:rsidRPr="00A22BAC">
        <w:rPr>
          <w:lang w:val="sr-Latn-RS"/>
        </w:rPr>
        <w:t>Opis korisnika</w:t>
      </w:r>
      <w:bookmarkEnd w:id="8"/>
    </w:p>
    <w:p xmlns:wp14="http://schemas.microsoft.com/office/word/2010/wordml" w:rsidRPr="00A22BAC" w:rsidR="00206E1F" w:rsidP="009075F6" w:rsidRDefault="008D40CE" w14:paraId="70522A1A" wp14:textId="352EA817">
      <w:pPr>
        <w:pStyle w:val="BodyText"/>
        <w:rPr>
          <w:lang w:val="sr-Latn-RS"/>
        </w:rPr>
      </w:pPr>
      <w:r w:rsidRPr="3442ACE4" w:rsidR="0155AC63">
        <w:rPr>
          <w:lang w:val="sr-Latn-RS"/>
        </w:rPr>
        <w:t xml:space="preserve">U ovom odeljku opisani su korisnici </w:t>
      </w:r>
      <w:r w:rsidRPr="3442ACE4" w:rsidR="0155AC63">
        <w:rPr>
          <w:lang w:val="sr-Latn-RS"/>
        </w:rPr>
        <w:t>sistema</w:t>
      </w:r>
      <w:r w:rsidRPr="3442ACE4" w:rsidR="61073FB5">
        <w:rPr>
          <w:lang w:val="sr-Latn-RS"/>
        </w:rPr>
        <w:t xml:space="preserve"> Narodnog pozorišta u Nišu</w:t>
      </w:r>
      <w:r w:rsidRPr="3442ACE4" w:rsidR="4B62F31C">
        <w:rPr>
          <w:lang w:val="sr-Latn-RS"/>
        </w:rPr>
        <w:t xml:space="preserve">. </w:t>
      </w:r>
      <w:r w:rsidRPr="3442ACE4" w:rsidR="4AE0CBB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sr-Latn-RS"/>
        </w:rPr>
        <w:t xml:space="preserve">Postoje </w:t>
      </w:r>
      <w:r w:rsidRPr="3442ACE4" w:rsidR="78B0BF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sr-Latn-RS"/>
        </w:rPr>
        <w:t xml:space="preserve">3 </w:t>
      </w:r>
      <w:r w:rsidRPr="3442ACE4" w:rsidR="4AE0CBB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sr-Latn-RS"/>
        </w:rPr>
        <w:t>tipa korisnika: posetilac stranice bez profila, posetilac stranice sa profilom i administrator</w:t>
      </w:r>
      <w:r w:rsidRPr="3442ACE4" w:rsidR="0155AC63">
        <w:rPr>
          <w:lang w:val="sr-Latn-RS"/>
        </w:rPr>
        <w:t>.</w:t>
      </w:r>
    </w:p>
    <w:p xmlns:wp14="http://schemas.microsoft.com/office/word/2010/wordml" w:rsidRPr="00A22BAC" w:rsidR="00206E1F" w:rsidP="00B849B5" w:rsidRDefault="008572C2" w14:paraId="1A280B54" wp14:textId="77777777">
      <w:pPr>
        <w:pStyle w:val="Heading2"/>
        <w:rPr>
          <w:lang w:val="sr-Latn-RS"/>
        </w:rPr>
      </w:pPr>
      <w:bookmarkStart w:name="_Toc161771499" w:id="9"/>
      <w:r>
        <w:rPr>
          <w:lang w:val="sr-Latn-RS"/>
        </w:rPr>
        <w:t>Opis potencijalnih korisnika/</w:t>
      </w:r>
      <w:r w:rsidRPr="00A22BAC" w:rsidR="00B849B5">
        <w:rPr>
          <w:lang w:val="sr-Latn-RS"/>
        </w:rPr>
        <w:t>tržišta</w:t>
      </w:r>
      <w:bookmarkEnd w:id="9"/>
    </w:p>
    <w:p w:rsidR="216837F8" w:rsidP="3442ACE4" w:rsidRDefault="216837F8" w14:paraId="4301DE85" w14:textId="1D96267B">
      <w:pPr>
        <w:pStyle w:val="BodyText"/>
        <w:rPr>
          <w:lang w:val="sr-Latn-RS"/>
        </w:rPr>
      </w:pPr>
      <w:r w:rsidRPr="3442ACE4" w:rsidR="216837F8">
        <w:rPr>
          <w:lang w:val="sr-Latn-RS"/>
        </w:rPr>
        <w:t xml:space="preserve">Potencijalni korisnici sistema su </w:t>
      </w:r>
      <w:r w:rsidRPr="3442ACE4" w:rsidR="4F224A09">
        <w:rPr>
          <w:lang w:val="sr-Latn-RS"/>
        </w:rPr>
        <w:t>ljudi koji su ljubitelji pozorišnih predstava</w:t>
      </w:r>
      <w:r w:rsidRPr="3442ACE4" w:rsidR="3B62BF93">
        <w:rPr>
          <w:lang w:val="sr-Latn-RS"/>
        </w:rPr>
        <w:t xml:space="preserve"> </w:t>
      </w:r>
      <w:r w:rsidRPr="3442ACE4" w:rsidR="3B62BF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sr-Latn-RS"/>
        </w:rPr>
        <w:t>sa poznavanjem rada na računaru i najčešće osobe koje kod kuće poseduje personalne računare i pristup Internetu</w:t>
      </w:r>
      <w:r w:rsidRPr="3442ACE4" w:rsidR="4F224A09">
        <w:rPr>
          <w:lang w:val="sr-Latn-RS"/>
        </w:rPr>
        <w:t>.</w:t>
      </w:r>
    </w:p>
    <w:p w:rsidR="6DD681D9" w:rsidP="3442ACE4" w:rsidRDefault="6DD681D9" w14:paraId="2559FD5F" w14:textId="5B5D79D5">
      <w:pPr>
        <w:pStyle w:val="Heading2"/>
        <w:numPr>
          <w:numId w:val="0"/>
        </w:numPr>
        <w:ind w:left="0" w:firstLine="720"/>
        <w:rPr>
          <w:rFonts w:ascii="Times New Roman" w:hAnsi="Times New Roman" w:eastAsia="Times New Roman" w:cs="Times New Roman"/>
          <w:noProof w:val="0"/>
          <w:sz w:val="20"/>
          <w:szCs w:val="20"/>
          <w:lang w:val="sr-Latn-RS"/>
        </w:rPr>
      </w:pPr>
      <w:r w:rsidRPr="3442ACE4" w:rsidR="6DD681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sr-Latn-RS"/>
        </w:rPr>
        <w:t xml:space="preserve">Inicijalna verzija aplikacije će biti usmerena ka lokalnim izdanjima Ukoliko se ukaže interesovanje moguće je </w:t>
      </w:r>
      <w:r>
        <w:tab/>
      </w:r>
      <w:r w:rsidRPr="3442ACE4" w:rsidR="6DD681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sr-Latn-RS"/>
        </w:rPr>
        <w:t>proširiti skup dostupnih  informacija i na engleskom jeziku.</w:t>
      </w:r>
      <w:r w:rsidRPr="3442ACE4" w:rsidR="523532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sr-Latn-RS"/>
        </w:rPr>
        <w:t xml:space="preserve"> Kao rezultat,  aplikacija Narodnog pozorišta će biti </w:t>
      </w:r>
      <w:r>
        <w:tab/>
      </w:r>
      <w:r w:rsidRPr="3442ACE4" w:rsidR="523532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sr-Latn-RS"/>
        </w:rPr>
        <w:t xml:space="preserve">projektovana da bude fleksibilna i </w:t>
      </w:r>
      <w:r w:rsidRPr="3442ACE4" w:rsidR="523532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sr-Latn-RS"/>
        </w:rPr>
        <w:t>proširiva</w:t>
      </w:r>
      <w:r w:rsidRPr="3442ACE4" w:rsidR="523532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sr-Latn-RS"/>
        </w:rPr>
        <w:t xml:space="preserve"> za korišćenje. Posebna pažnja biće </w:t>
      </w:r>
      <w:r w:rsidRPr="3442ACE4" w:rsidR="523532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sr-Latn-RS"/>
        </w:rPr>
        <w:t>obraćena</w:t>
      </w:r>
      <w:r w:rsidRPr="3442ACE4" w:rsidR="523532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sr-Latn-RS"/>
        </w:rPr>
        <w:t xml:space="preserve"> na izdvajanje grafičkog </w:t>
      </w:r>
      <w:r>
        <w:tab/>
      </w:r>
      <w:r w:rsidRPr="3442ACE4" w:rsidR="523532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sr-Latn-RS"/>
        </w:rPr>
        <w:t xml:space="preserve">dizajna stranica aplikacije kako bi svaka instanca mogla da ima svoj upečatljivi pečat. </w:t>
      </w:r>
      <w:r w:rsidRPr="3442ACE4" w:rsidR="52353252">
        <w:rPr>
          <w:noProof w:val="0"/>
          <w:lang w:val="sr-Latn-RS"/>
        </w:rPr>
        <w:t xml:space="preserve"> </w:t>
      </w:r>
    </w:p>
    <w:p w:rsidR="079F16CE" w:rsidP="3442ACE4" w:rsidRDefault="079F16CE" w14:paraId="443EEAAF" w14:textId="47C87C9F">
      <w:pPr>
        <w:pStyle w:val="Heading2"/>
        <w:numPr>
          <w:numId w:val="0"/>
        </w:numPr>
        <w:ind w:left="0" w:firstLine="720"/>
        <w:rPr>
          <w:rFonts w:ascii="Times New Roman" w:hAnsi="Times New Roman" w:eastAsia="Times New Roman" w:cs="Times New Roman"/>
          <w:noProof w:val="0"/>
          <w:sz w:val="20"/>
          <w:szCs w:val="20"/>
          <w:lang w:val="sr-Latn-RS"/>
        </w:rPr>
      </w:pPr>
      <w:r w:rsidRPr="3442ACE4" w:rsidR="079F16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sr-Latn-CS"/>
        </w:rPr>
        <w:t xml:space="preserve">Dizajn će biti što je moguće više kompaktan radi lakše upotrebe i biće zasnovan na podacima koji se čuvaju </w:t>
      </w:r>
      <w:r>
        <w:tab/>
      </w:r>
      <w:r w:rsidRPr="3442ACE4" w:rsidR="079F16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sr-Latn-CS"/>
        </w:rPr>
        <w:t xml:space="preserve"> u bazi podataka što će omogućiti jednostavne modifikacije </w:t>
      </w:r>
      <w:r w:rsidRPr="3442ACE4" w:rsidR="079F16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sr-Latn-CS"/>
        </w:rPr>
        <w:t>a</w:t>
      </w:r>
      <w:r w:rsidRPr="3442ACE4" w:rsidR="079F16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sr-Latn-CS"/>
        </w:rPr>
        <w:t>dmin</w:t>
      </w:r>
      <w:r w:rsidRPr="3442ACE4" w:rsidR="079F16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sr-Latn-CS"/>
        </w:rPr>
        <w:t xml:space="preserve"> </w:t>
      </w:r>
      <w:r w:rsidRPr="3442ACE4" w:rsidR="079F16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sr-Latn-CS"/>
        </w:rPr>
        <w:t>korisnicima.</w:t>
      </w:r>
    </w:p>
    <w:p w:rsidR="3442ACE4" w:rsidP="3442ACE4" w:rsidRDefault="3442ACE4" w14:paraId="615245CC" w14:textId="2C0A6046">
      <w:pPr>
        <w:pStyle w:val="Normal"/>
        <w:rPr>
          <w:noProof w:val="0"/>
          <w:lang w:val="sr-Latn-RS"/>
        </w:rPr>
      </w:pPr>
    </w:p>
    <w:p xmlns:wp14="http://schemas.microsoft.com/office/word/2010/wordml" w:rsidRPr="00A22BAC" w:rsidR="00206E1F" w:rsidP="00D44844" w:rsidRDefault="00D44844" w14:paraId="579AF3AD" wp14:textId="77777777" wp14:noSpellErr="1">
      <w:pPr>
        <w:pStyle w:val="Heading2"/>
        <w:rPr>
          <w:lang w:val="sr-Latn-RS"/>
        </w:rPr>
      </w:pPr>
      <w:bookmarkStart w:name="_Toc161771500" w:id="10"/>
      <w:r w:rsidRPr="3442ACE4" w:rsidR="34AD75A3">
        <w:rPr>
          <w:lang w:val="sr-Latn-RS"/>
        </w:rPr>
        <w:t>Profili korisnika</w:t>
      </w:r>
      <w:bookmarkEnd w:id="10"/>
    </w:p>
    <w:p w:rsidR="79876038" w:rsidP="3442ACE4" w:rsidRDefault="79876038" w14:paraId="3D2CA6B0" w14:textId="085561AA">
      <w:pPr>
        <w:pStyle w:val="BodyText"/>
        <w:keepLines w:val="1"/>
        <w:widowControl w:val="0"/>
        <w:spacing w:after="120" w:line="240" w:lineRule="atLeast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sr-Latn-RS"/>
        </w:rPr>
      </w:pPr>
      <w:r w:rsidRPr="3442ACE4" w:rsidR="7987603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sr-Latn-CS"/>
        </w:rPr>
        <w:t>Administrator portala (skraćeno administrator):</w:t>
      </w:r>
    </w:p>
    <w:p w:rsidR="79876038" w:rsidP="3442ACE4" w:rsidRDefault="79876038" w14:paraId="7EDE48EF" w14:textId="7611862E">
      <w:pPr>
        <w:keepLines w:val="1"/>
        <w:widowControl w:val="0"/>
        <w:spacing w:after="120" w:line="240" w:lineRule="atLeast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sr-Latn-RS"/>
        </w:rPr>
      </w:pPr>
      <w:r w:rsidRPr="3442ACE4" w:rsidR="79876038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Administrator je </w:t>
      </w:r>
      <w:r w:rsidRPr="3442ACE4" w:rsidR="79876038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zadužen</w:t>
      </w:r>
      <w:r w:rsidRPr="3442ACE4" w:rsidR="79876038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za </w:t>
      </w:r>
      <w:r w:rsidRPr="3442ACE4" w:rsidR="79876038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dodavanje</w:t>
      </w:r>
      <w:r w:rsidRPr="3442ACE4" w:rsidR="79876038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3442ACE4" w:rsidR="79876038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ažuriranje</w:t>
      </w:r>
      <w:r w:rsidRPr="3442ACE4" w:rsidR="79876038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442ACE4" w:rsidR="79876038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i</w:t>
      </w:r>
      <w:r w:rsidRPr="3442ACE4" w:rsidR="79876038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442ACE4" w:rsidR="79876038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uklanjanje</w:t>
      </w:r>
      <w:r w:rsidRPr="3442ACE4" w:rsidR="79876038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predstavai  </w:t>
      </w:r>
      <w:r w:rsidRPr="3442ACE4" w:rsidR="79876038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sa</w:t>
      </w:r>
      <w:r w:rsidRPr="3442ACE4" w:rsidR="79876038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442ACE4" w:rsidR="79876038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portala</w:t>
      </w:r>
      <w:r w:rsidRPr="3442ACE4" w:rsidR="79876038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3442ACE4" w:rsidR="79876038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kao</w:t>
      </w:r>
      <w:r w:rsidRPr="3442ACE4" w:rsidR="79876038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442ACE4" w:rsidR="79876038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i</w:t>
      </w:r>
      <w:r w:rsidRPr="3442ACE4" w:rsidR="79876038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442ACE4" w:rsidR="79876038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generalan</w:t>
      </w:r>
      <w:r w:rsidRPr="3442ACE4" w:rsidR="79876038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442ACE4" w:rsidR="79876038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uvid</w:t>
      </w:r>
      <w:r w:rsidRPr="3442ACE4" w:rsidR="79876038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u rad </w:t>
      </w:r>
      <w:r w:rsidRPr="3442ACE4" w:rsidR="79876038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portala</w:t>
      </w:r>
      <w:r w:rsidRPr="3442ACE4" w:rsidR="79876038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442ACE4" w:rsidR="79876038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i</w:t>
      </w:r>
      <w:r w:rsidRPr="3442ACE4" w:rsidR="79876038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442ACE4" w:rsidR="79876038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otklanjanje</w:t>
      </w:r>
      <w:r w:rsidRPr="3442ACE4" w:rsidR="79876038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442ACE4" w:rsidR="79876038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potencijalnih</w:t>
      </w:r>
      <w:r w:rsidRPr="3442ACE4" w:rsidR="79876038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442ACE4" w:rsidR="79876038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problema</w:t>
      </w:r>
      <w:r w:rsidRPr="3442ACE4" w:rsidR="79876038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442ACE4" w:rsidR="79876038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pri</w:t>
      </w:r>
      <w:r w:rsidRPr="3442ACE4" w:rsidR="79876038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442ACE4" w:rsidR="79876038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radu</w:t>
      </w:r>
      <w:r w:rsidRPr="3442ACE4" w:rsidR="79876038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442ACE4" w:rsidR="79876038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ako</w:t>
      </w:r>
      <w:r w:rsidRPr="3442ACE4" w:rsidR="79876038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do </w:t>
      </w:r>
      <w:r w:rsidRPr="3442ACE4" w:rsidR="79876038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njih</w:t>
      </w:r>
      <w:r w:rsidRPr="3442ACE4" w:rsidR="79876038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442ACE4" w:rsidR="79876038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dođe</w:t>
      </w:r>
      <w:r w:rsidRPr="3442ACE4" w:rsidR="79876038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.</w:t>
      </w:r>
    </w:p>
    <w:p w:rsidR="79876038" w:rsidP="3442ACE4" w:rsidRDefault="79876038" w14:paraId="36770E90" w14:textId="7CE2EBFE">
      <w:pPr>
        <w:pStyle w:val="BodyText"/>
        <w:keepLines w:val="1"/>
        <w:widowControl w:val="0"/>
        <w:spacing w:after="120" w:line="240" w:lineRule="atLeast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sr-Latn-RS"/>
        </w:rPr>
      </w:pPr>
      <w:r w:rsidRPr="3442ACE4" w:rsidR="798760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sr-Latn-CS"/>
        </w:rPr>
        <w:t xml:space="preserve">U ulozi administratora će se najčešće naći fakultetski obrazovana osoba sa visokim nivoom poznavanja rada na računaru i administriranja Web servera. </w:t>
      </w:r>
    </w:p>
    <w:p w:rsidR="79876038" w:rsidP="3442ACE4" w:rsidRDefault="79876038" w14:paraId="630AA233" w14:textId="0E1FACDA">
      <w:pPr>
        <w:pStyle w:val="BodyText"/>
        <w:keepLines w:val="1"/>
        <w:widowControl w:val="0"/>
        <w:spacing w:after="120" w:line="240" w:lineRule="atLeast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sr-Latn-RS"/>
        </w:rPr>
      </w:pPr>
      <w:r w:rsidRPr="3442ACE4" w:rsidR="798760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sr-Latn-CS"/>
        </w:rPr>
        <w:t>Administrator će imati pristup svim funkcijama sistema.</w:t>
      </w:r>
    </w:p>
    <w:p w:rsidR="79876038" w:rsidP="3442ACE4" w:rsidRDefault="79876038" w14:paraId="1B8EE825" w14:textId="26D7ED5E">
      <w:pPr>
        <w:pStyle w:val="BodyText"/>
        <w:keepLines w:val="1"/>
        <w:widowControl w:val="0"/>
        <w:spacing w:after="120" w:line="240" w:lineRule="atLeast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sr-Latn-RS"/>
        </w:rPr>
      </w:pPr>
      <w:r w:rsidRPr="3442ACE4" w:rsidR="7987603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sr-Latn-CS"/>
        </w:rPr>
        <w:t>Posetilac stranice bez profila:</w:t>
      </w:r>
    </w:p>
    <w:p w:rsidR="79876038" w:rsidP="3442ACE4" w:rsidRDefault="79876038" w14:paraId="04776978" w14:textId="2F7D56A5">
      <w:pPr>
        <w:widowControl w:val="1"/>
        <w:spacing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sr-Latn-RS"/>
        </w:rPr>
      </w:pPr>
      <w:r w:rsidRPr="3442ACE4" w:rsidR="79876038">
        <w:rPr>
          <w:rFonts w:ascii="Cambria Math" w:hAnsi="Cambria Math" w:eastAsia="Cambria Math" w:cs="Cambria Math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</w:t>
      </w:r>
      <w:r w:rsidRPr="3442ACE4" w:rsidR="798760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   Posetilac stranice bez profila je korisnik sa najmanjim privilegijama u sistemu.</w:t>
      </w:r>
    </w:p>
    <w:p w:rsidR="79876038" w:rsidP="3442ACE4" w:rsidRDefault="79876038" w14:paraId="7BDF74C5" w14:textId="4B21982B">
      <w:pPr>
        <w:widowControl w:val="1"/>
        <w:spacing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sr-Latn-RS"/>
        </w:rPr>
      </w:pPr>
      <w:r w:rsidRPr="3442ACE4" w:rsidR="798760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On </w:t>
      </w:r>
      <w:r w:rsidRPr="3442ACE4" w:rsidR="798760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nema</w:t>
      </w:r>
      <w:r w:rsidRPr="3442ACE4" w:rsidR="798760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442ACE4" w:rsidR="798760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pristup</w:t>
      </w:r>
      <w:r w:rsidRPr="3442ACE4" w:rsidR="798760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442ACE4" w:rsidR="798760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sadržaju</w:t>
      </w:r>
      <w:r w:rsidRPr="3442ACE4" w:rsidR="798760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442ACE4" w:rsidR="798760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portala</w:t>
      </w:r>
      <w:r w:rsidRPr="3442ACE4" w:rsidR="798760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442ACE4" w:rsidR="798760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sve</w:t>
      </w:r>
      <w:r w:rsidRPr="3442ACE4" w:rsidR="798760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442ACE4" w:rsidR="798760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dok</w:t>
      </w:r>
      <w:r w:rsidRPr="3442ACE4" w:rsidR="798760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se ne </w:t>
      </w:r>
      <w:r w:rsidRPr="3442ACE4" w:rsidR="798760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registruje</w:t>
      </w:r>
      <w:r w:rsidRPr="3442ACE4" w:rsidR="798760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.</w:t>
      </w:r>
    </w:p>
    <w:p w:rsidR="3442ACE4" w:rsidP="3442ACE4" w:rsidRDefault="3442ACE4" w14:paraId="5BEFC19D" w14:textId="5F67EFDB">
      <w:pPr>
        <w:keepLines w:val="1"/>
        <w:widowControl w:val="0"/>
        <w:spacing w:after="120" w:line="240" w:lineRule="atLeast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sr-Latn-RS"/>
        </w:rPr>
      </w:pPr>
    </w:p>
    <w:p w:rsidR="79876038" w:rsidP="3442ACE4" w:rsidRDefault="79876038" w14:paraId="5CA19811" w14:textId="70C9DA48">
      <w:pPr>
        <w:pStyle w:val="BodyText"/>
        <w:keepLines w:val="1"/>
        <w:widowControl w:val="0"/>
        <w:spacing w:after="120" w:line="240" w:lineRule="atLeast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sr-Latn-RS"/>
        </w:rPr>
      </w:pPr>
      <w:r w:rsidRPr="3442ACE4" w:rsidR="7987603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sr-Latn-CS"/>
        </w:rPr>
        <w:t>Posetilac stranice sa profilom:</w:t>
      </w:r>
    </w:p>
    <w:p w:rsidR="79876038" w:rsidP="3442ACE4" w:rsidRDefault="79876038" w14:paraId="10246BC5" w14:textId="12B3BEBC">
      <w:pPr>
        <w:keepLines w:val="1"/>
        <w:widowControl w:val="0"/>
        <w:spacing w:after="120" w:line="240" w:lineRule="atLeast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sr-Latn-RS"/>
        </w:rPr>
      </w:pPr>
      <w:r w:rsidRPr="3442ACE4" w:rsidR="79876038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Posetilac stranice sa profilom je korisnik iz grupe posetioca koji ima više privilegije u sistemu od posetioca stranice bez profila ali manje privilegija od administratora portala.</w:t>
      </w:r>
    </w:p>
    <w:p w:rsidR="79876038" w:rsidP="3442ACE4" w:rsidRDefault="79876038" w14:paraId="4E48DE61" w14:textId="3A65DC98">
      <w:pPr>
        <w:keepLines w:val="1"/>
        <w:widowControl w:val="0"/>
        <w:spacing w:after="120" w:line="240" w:lineRule="atLeast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sr-Latn-RS"/>
        </w:rPr>
      </w:pPr>
      <w:r w:rsidRPr="3442ACE4" w:rsidR="79876038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Mogućnosti</w:t>
      </w:r>
      <w:r w:rsidRPr="3442ACE4" w:rsidR="79876038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442ACE4" w:rsidR="79876038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koje</w:t>
      </w:r>
      <w:r w:rsidRPr="3442ACE4" w:rsidR="79876038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442ACE4" w:rsidR="79876038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su</w:t>
      </w:r>
      <w:r w:rsidRPr="3442ACE4" w:rsidR="79876038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442ACE4" w:rsidR="79876038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njemu</w:t>
      </w:r>
      <w:r w:rsidRPr="3442ACE4" w:rsidR="79876038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442ACE4" w:rsidR="79876038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omogućene</w:t>
      </w:r>
      <w:r w:rsidRPr="3442ACE4" w:rsidR="79876038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442ACE4" w:rsidR="3A0BD063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je rezervacija karata</w:t>
      </w:r>
      <w:r w:rsidRPr="3442ACE4" w:rsidR="79876038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.</w:t>
      </w:r>
    </w:p>
    <w:p w:rsidR="3442ACE4" w:rsidP="3442ACE4" w:rsidRDefault="3442ACE4" w14:paraId="0E9435D5" w14:textId="60D12040">
      <w:pPr>
        <w:pStyle w:val="Normal"/>
        <w:rPr>
          <w:lang w:val="sr-Latn-RS"/>
        </w:rPr>
      </w:pPr>
    </w:p>
    <w:p xmlns:wp14="http://schemas.microsoft.com/office/word/2010/wordml" w:rsidRPr="00A22BAC" w:rsidR="00206E1F" w:rsidP="00B849B5" w:rsidRDefault="00B849B5" w14:paraId="0296ABEC" wp14:textId="77777777">
      <w:pPr>
        <w:pStyle w:val="Heading2"/>
        <w:rPr>
          <w:lang w:val="sr-Latn-RS"/>
        </w:rPr>
      </w:pPr>
      <w:bookmarkStart w:name="_Toc161771501" w:id="11"/>
      <w:r w:rsidRPr="3442ACE4" w:rsidR="12B202A6">
        <w:rPr>
          <w:lang w:val="sr-Latn-RS"/>
        </w:rPr>
        <w:t>Opis okruženja</w:t>
      </w:r>
      <w:bookmarkEnd w:id="11"/>
    </w:p>
    <w:p xmlns:wp14="http://schemas.microsoft.com/office/word/2010/wordml" w:rsidRPr="00A22BAC" w:rsidR="00150CC1" w:rsidP="00150CC1" w:rsidRDefault="00150CC1" w14:paraId="48B97E1C" wp14:textId="77777777">
      <w:pPr>
        <w:pStyle w:val="BodyText"/>
        <w:rPr>
          <w:lang w:val="sr-Latn-RS"/>
        </w:rPr>
      </w:pPr>
      <w:r w:rsidRPr="00A22BAC">
        <w:rPr>
          <w:lang w:val="sr-Latn-RS"/>
        </w:rPr>
        <w:t>Korisnici s</w:t>
      </w:r>
      <w:r w:rsidR="000346D2">
        <w:rPr>
          <w:lang w:val="sr-Latn-RS"/>
        </w:rPr>
        <w:t xml:space="preserve">istema pristupaju sistemu putem interneta </w:t>
      </w:r>
      <w:r w:rsidRPr="00A22BAC">
        <w:rPr>
          <w:lang w:val="sr-Latn-RS"/>
        </w:rPr>
        <w:t>što zahteva minimum modemsku Internet konekciju. Ne postoje posebna ograničenja u pogledu okruženja.</w:t>
      </w:r>
    </w:p>
    <w:p xmlns:wp14="http://schemas.microsoft.com/office/word/2010/wordml" w:rsidRPr="00A22BAC" w:rsidR="00206E1F" w:rsidP="00D44844" w:rsidRDefault="00D44844" w14:paraId="046F2550" wp14:textId="77777777">
      <w:pPr>
        <w:pStyle w:val="Heading2"/>
        <w:rPr>
          <w:lang w:val="sr-Latn-RS"/>
        </w:rPr>
      </w:pPr>
      <w:bookmarkStart w:name="_Toc161771502" w:id="12"/>
      <w:r w:rsidRPr="3442ACE4" w:rsidR="34AD75A3">
        <w:rPr>
          <w:lang w:val="sr-Latn-RS"/>
        </w:rPr>
        <w:t>Osnovne potrebe korisnika</w:t>
      </w:r>
      <w:bookmarkEnd w:id="12"/>
    </w:p>
    <w:p xmlns:wp14="http://schemas.microsoft.com/office/word/2010/wordml" w:rsidR="00206E1F" w:rsidP="0095579F" w:rsidRDefault="00571FC4" w14:paraId="59EBA109" wp14:textId="77777777">
      <w:pPr>
        <w:pStyle w:val="BodyText"/>
        <w:rPr>
          <w:lang w:val="sr-Latn-RS"/>
        </w:rPr>
      </w:pPr>
      <w:r w:rsidRPr="00A22BAC">
        <w:rPr>
          <w:lang w:val="sr-Latn-RS"/>
        </w:rPr>
        <w:t>Osnovne potrebe korisnika identifikovane na osnovu intervjuisanja potencijalnih korisnika</w:t>
      </w:r>
      <w:r w:rsidRPr="00A22BAC" w:rsidR="0095579F">
        <w:rPr>
          <w:lang w:val="sr-Latn-RS"/>
        </w:rPr>
        <w:t xml:space="preserve"> su:</w:t>
      </w:r>
    </w:p>
    <w:p xmlns:wp14="http://schemas.microsoft.com/office/word/2010/wordml" w:rsidRPr="00A22BAC" w:rsidR="00E465BB" w:rsidP="0095579F" w:rsidRDefault="00E465BB" w14:paraId="2D368103" wp14:textId="28FA1F93">
      <w:pPr>
        <w:pStyle w:val="BodyText"/>
        <w:rPr>
          <w:lang w:val="sr-Latn-RS"/>
        </w:rPr>
      </w:pPr>
      <w:r w:rsidRPr="3442ACE4" w:rsidR="3AC38A9B">
        <w:rPr>
          <w:lang w:val="sr-Latn-RS"/>
        </w:rPr>
        <w:t>o</w:t>
      </w:r>
      <w:r w:rsidRPr="3442ACE4" w:rsidR="3AC38A9B">
        <w:rPr>
          <w:lang w:val="sr-Latn-RS"/>
        </w:rPr>
        <w:t xml:space="preserve">težano </w:t>
      </w:r>
      <w:r w:rsidRPr="3442ACE4" w:rsidR="3AC38A9B">
        <w:rPr>
          <w:lang w:val="sr-Latn-RS"/>
        </w:rPr>
        <w:t>pro</w:t>
      </w:r>
      <w:r w:rsidRPr="3442ACE4" w:rsidR="3AC38A9B">
        <w:rPr>
          <w:lang w:val="sr-Latn-RS"/>
        </w:rPr>
        <w:t xml:space="preserve">nalaženje </w:t>
      </w:r>
      <w:r w:rsidRPr="3442ACE4" w:rsidR="3AC38A9B">
        <w:rPr>
          <w:lang w:val="sr-Latn-RS"/>
        </w:rPr>
        <w:t xml:space="preserve">i otežanu izmenu </w:t>
      </w:r>
      <w:r w:rsidRPr="3442ACE4" w:rsidR="3AC38A9B">
        <w:rPr>
          <w:lang w:val="sr-Latn-RS"/>
        </w:rPr>
        <w:t>informacija</w:t>
      </w:r>
      <w:r w:rsidRPr="3442ACE4" w:rsidR="3AC38A9B">
        <w:rPr>
          <w:lang w:val="sr-Latn-RS"/>
        </w:rPr>
        <w:t xml:space="preserve"> o </w:t>
      </w:r>
      <w:r w:rsidRPr="3442ACE4" w:rsidR="63C09274">
        <w:rPr>
          <w:lang w:val="sr-Latn-RS"/>
        </w:rPr>
        <w:t>predstavama</w:t>
      </w:r>
      <w:r w:rsidRPr="3442ACE4" w:rsidR="3AC38A9B">
        <w:rPr>
          <w:lang w:val="sr-Latn-RS"/>
        </w:rPr>
        <w:t xml:space="preserve"> i </w:t>
      </w:r>
      <w:r w:rsidRPr="3442ACE4" w:rsidR="758DD7CC">
        <w:rPr>
          <w:lang w:val="sr-Latn-RS"/>
        </w:rPr>
        <w:t>otežano dolaženje do karata</w:t>
      </w:r>
      <w:r w:rsidRPr="3442ACE4" w:rsidR="6327C4CF">
        <w:rPr>
          <w:lang w:val="sr-Latn-RS"/>
        </w:rPr>
        <w:t>.</w:t>
      </w:r>
    </w:p>
    <w:p xmlns:wp14="http://schemas.microsoft.com/office/word/2010/wordml" w:rsidRPr="00A22BAC" w:rsidR="00206E1F" w:rsidP="3442ACE4" w:rsidRDefault="00E465BB" w14:paraId="2E59614B" wp14:textId="480897A4">
      <w:pPr>
        <w:pStyle w:val="BodyText"/>
        <w:numPr>
          <w:ilvl w:val="0"/>
          <w:numId w:val="27"/>
        </w:numPr>
        <w:tabs>
          <w:tab w:val="clear" w:pos="360"/>
          <w:tab w:val="num" w:pos="1080"/>
        </w:tabs>
        <w:ind w:left="1080"/>
        <w:rPr>
          <w:lang w:val="sr-Latn-RS"/>
        </w:rPr>
      </w:pPr>
      <w:r w:rsidRPr="3442ACE4" w:rsidR="3AC38A9B">
        <w:rPr>
          <w:b w:val="1"/>
          <w:bCs w:val="1"/>
          <w:lang w:val="sr-Latn-RS"/>
        </w:rPr>
        <w:t xml:space="preserve">Otežano pronalaženje informacija o </w:t>
      </w:r>
      <w:r w:rsidRPr="3442ACE4" w:rsidR="460B0713">
        <w:rPr>
          <w:b w:val="1"/>
          <w:bCs w:val="1"/>
          <w:lang w:val="sr-Latn-RS"/>
        </w:rPr>
        <w:t>predstavama</w:t>
      </w:r>
      <w:r w:rsidRPr="3442ACE4" w:rsidR="3AC38A9B">
        <w:rPr>
          <w:b w:val="1"/>
          <w:bCs w:val="1"/>
          <w:lang w:val="sr-Latn-RS"/>
        </w:rPr>
        <w:t>.</w:t>
      </w:r>
      <w:r w:rsidRPr="3442ACE4" w:rsidR="5C526749">
        <w:rPr>
          <w:lang w:val="sr-Latn-RS"/>
        </w:rPr>
        <w:t xml:space="preserve"> </w:t>
      </w:r>
      <w:r w:rsidRPr="3442ACE4" w:rsidR="5C526749">
        <w:rPr>
          <w:lang w:val="sr-Latn-RS"/>
        </w:rPr>
        <w:t xml:space="preserve">Potrebno je omogućiti </w:t>
      </w:r>
      <w:r w:rsidRPr="3442ACE4" w:rsidR="058226CA">
        <w:rPr>
          <w:lang w:val="sr-Latn-RS"/>
        </w:rPr>
        <w:t>centralizovan pregled i pretraživanje informacija o</w:t>
      </w:r>
      <w:r w:rsidRPr="3442ACE4" w:rsidR="10B86660">
        <w:rPr>
          <w:lang w:val="sr-Latn-RS"/>
        </w:rPr>
        <w:t xml:space="preserve"> predstavam </w:t>
      </w:r>
      <w:r w:rsidRPr="3442ACE4" w:rsidR="058226CA">
        <w:rPr>
          <w:lang w:val="sr-Latn-RS"/>
        </w:rPr>
        <w:t>i njihovo jednostavno dodavanje i ažuriranje</w:t>
      </w:r>
      <w:r w:rsidRPr="3442ACE4" w:rsidR="5C526749">
        <w:rPr>
          <w:lang w:val="sr-Latn-RS"/>
        </w:rPr>
        <w:t>.</w:t>
      </w:r>
    </w:p>
    <w:p xmlns:wp14="http://schemas.microsoft.com/office/word/2010/wordml" w:rsidRPr="00A22BAC" w:rsidR="00206E1F" w:rsidP="3442ACE4" w:rsidRDefault="00D44844" w14:paraId="1CD09532" wp14:textId="4EA27868">
      <w:pPr>
        <w:pStyle w:val="BodyText"/>
        <w:numPr>
          <w:ilvl w:val="0"/>
          <w:numId w:val="27"/>
        </w:numPr>
        <w:tabs>
          <w:tab w:val="clear" w:leader="none" w:pos="360"/>
          <w:tab w:val="num" w:leader="none" w:pos="1080"/>
        </w:tabs>
        <w:ind w:left="1080"/>
        <w:rPr>
          <w:lang w:val="sr-Latn-RS"/>
        </w:rPr>
      </w:pPr>
      <w:r w:rsidRPr="3442ACE4" w:rsidR="09620E32">
        <w:rPr>
          <w:b w:val="1"/>
          <w:bCs w:val="1"/>
          <w:lang w:val="sr-Latn-RS"/>
        </w:rPr>
        <w:t xml:space="preserve">Neažurnost i </w:t>
      </w:r>
      <w:r w:rsidRPr="3442ACE4" w:rsidR="09620E32">
        <w:rPr>
          <w:b w:val="1"/>
          <w:bCs w:val="1"/>
          <w:lang w:val="sr-Latn-RS"/>
        </w:rPr>
        <w:t>nekompletnost</w:t>
      </w:r>
      <w:r w:rsidRPr="3442ACE4" w:rsidR="09620E32">
        <w:rPr>
          <w:b w:val="1"/>
          <w:bCs w:val="1"/>
          <w:lang w:val="sr-Latn-RS"/>
        </w:rPr>
        <w:t xml:space="preserve"> informacija</w:t>
      </w:r>
      <w:r w:rsidRPr="3442ACE4" w:rsidR="46D64970">
        <w:rPr>
          <w:b w:val="1"/>
          <w:bCs w:val="1"/>
          <w:lang w:val="sr-Latn-RS"/>
        </w:rPr>
        <w:t>.</w:t>
      </w:r>
      <w:r w:rsidRPr="3442ACE4" w:rsidR="09620E32">
        <w:rPr>
          <w:b w:val="1"/>
          <w:bCs w:val="1"/>
          <w:lang w:val="sr-Latn-RS"/>
        </w:rPr>
        <w:t xml:space="preserve"> </w:t>
      </w:r>
      <w:r w:rsidRPr="3442ACE4" w:rsidR="3AC38A9B">
        <w:rPr>
          <w:lang w:val="sr-Latn-RS"/>
        </w:rPr>
        <w:t>O</w:t>
      </w:r>
      <w:r w:rsidRPr="3442ACE4" w:rsidR="09620E32">
        <w:rPr>
          <w:lang w:val="sr-Latn-RS"/>
        </w:rPr>
        <w:t xml:space="preserve">težano je </w:t>
      </w:r>
      <w:r w:rsidRPr="3442ACE4" w:rsidR="3AC38A9B">
        <w:rPr>
          <w:lang w:val="sr-Latn-RS"/>
        </w:rPr>
        <w:t>dodavanje i izmena</w:t>
      </w:r>
      <w:r w:rsidRPr="3442ACE4" w:rsidR="09620E32">
        <w:rPr>
          <w:lang w:val="sr-Latn-RS"/>
        </w:rPr>
        <w:t xml:space="preserve"> informacija o radu </w:t>
      </w:r>
      <w:r w:rsidRPr="3442ACE4" w:rsidR="029397CC">
        <w:rPr>
          <w:lang w:val="sr-Latn-RS"/>
        </w:rPr>
        <w:t xml:space="preserve">pozorišta </w:t>
      </w:r>
      <w:r w:rsidRPr="3442ACE4" w:rsidR="40816311">
        <w:rPr>
          <w:lang w:val="sr-Latn-RS"/>
        </w:rPr>
        <w:t>usled nedefinisanih zaduženja u pogledu ažuriranja prezentacije</w:t>
      </w:r>
      <w:r w:rsidRPr="3442ACE4" w:rsidR="09620E32">
        <w:rPr>
          <w:lang w:val="sr-Latn-RS"/>
        </w:rPr>
        <w:t xml:space="preserve"> i centralizovane izmene podataka</w:t>
      </w:r>
      <w:r w:rsidRPr="3442ACE4" w:rsidR="40816311">
        <w:rPr>
          <w:lang w:val="sr-Latn-RS"/>
        </w:rPr>
        <w:t>.</w:t>
      </w:r>
      <w:r w:rsidRPr="3442ACE4" w:rsidR="5C526749">
        <w:rPr>
          <w:lang w:val="sr-Latn-RS"/>
        </w:rPr>
        <w:t xml:space="preserve"> </w:t>
      </w:r>
      <w:r w:rsidRPr="3442ACE4" w:rsidR="5C526749">
        <w:rPr>
          <w:lang w:val="sr-Latn-RS"/>
        </w:rPr>
        <w:t xml:space="preserve">Neophodno je omogućiti jednostavno dodavanje novih i ažuriranje postojećih informacija o radu </w:t>
      </w:r>
      <w:r w:rsidRPr="3442ACE4" w:rsidR="4F0A4FDC">
        <w:rPr>
          <w:lang w:val="sr-Latn-RS"/>
        </w:rPr>
        <w:t xml:space="preserve">pozorišta </w:t>
      </w:r>
      <w:r w:rsidRPr="3442ACE4" w:rsidR="5C526749">
        <w:rPr>
          <w:lang w:val="sr-Latn-RS"/>
        </w:rPr>
        <w:t>putem interneta.</w:t>
      </w:r>
    </w:p>
    <w:p xmlns:wp14="http://schemas.microsoft.com/office/word/2010/wordml" w:rsidRPr="00A22BAC" w:rsidR="00206E1F" w:rsidP="00D44844" w:rsidRDefault="00D44844" w14:paraId="4057217E" wp14:textId="5B138879">
      <w:pPr>
        <w:pStyle w:val="Heading2"/>
        <w:rPr>
          <w:lang w:val="sr-Latn-RS"/>
        </w:rPr>
      </w:pPr>
      <w:bookmarkStart w:name="_Toc161771503" w:id="13"/>
      <w:r w:rsidRPr="3442ACE4" w:rsidR="34AD75A3">
        <w:rPr>
          <w:lang w:val="sr-Latn-RS"/>
        </w:rPr>
        <w:t>Alternative i konkurencija</w:t>
      </w:r>
      <w:bookmarkEnd w:id="13"/>
    </w:p>
    <w:p w:rsidR="251B6B6A" w:rsidP="3442ACE4" w:rsidRDefault="251B6B6A" w14:paraId="7CF12C79" w14:textId="3F9BF516">
      <w:pPr>
        <w:pStyle w:val="Normal"/>
        <w:widowControl w:val="0"/>
        <w:spacing w:before="0" w:beforeAutospacing="off" w:after="0" w:afterAutospacing="off" w:line="240" w:lineRule="atLeast"/>
        <w:ind w:left="0" w:right="0" w:firstLine="720"/>
        <w:jc w:val="left"/>
        <w:rPr>
          <w:noProof w:val="0"/>
          <w:lang w:val="sr-Latn-RS"/>
        </w:rPr>
      </w:pPr>
      <w:r w:rsidRPr="3442ACE4" w:rsidR="251B6B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sr-Latn-RS"/>
        </w:rPr>
        <w:t>Pri definisanju zahteva imalo se u vidu postojanje trenutnog sajta Narodnog pozorišta</w:t>
      </w:r>
      <w:r w:rsidRPr="3442ACE4" w:rsidR="3F4B40BA">
        <w:rPr>
          <w:lang w:val="sr-Latn-RS"/>
        </w:rPr>
        <w:t>.</w:t>
      </w:r>
      <w:r w:rsidRPr="3442ACE4" w:rsidR="1BC652B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sr-Latn-RS"/>
        </w:rPr>
        <w:t xml:space="preserve"> Njegova struktura, kao i </w:t>
      </w:r>
      <w:r>
        <w:tab/>
      </w:r>
      <w:r w:rsidRPr="3442ACE4" w:rsidR="1BC652B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sr-Latn-RS"/>
        </w:rPr>
        <w:t>pozitivne i negativne osobine, uzete su u obzir pri kreiranju zahteva sistema</w:t>
      </w:r>
      <w:r w:rsidRPr="3442ACE4" w:rsidR="026DFA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sr-Latn-RS"/>
        </w:rPr>
        <w:t>. Naša a</w:t>
      </w:r>
      <w:r w:rsidRPr="3442ACE4" w:rsidR="45834C1F">
        <w:rPr>
          <w:lang w:val="sr-Latn-RS"/>
        </w:rPr>
        <w:t xml:space="preserve">plikacija </w:t>
      </w:r>
      <w:r w:rsidRPr="3442ACE4" w:rsidR="0B2B38CF">
        <w:rPr>
          <w:lang w:val="sr-Latn-RS"/>
        </w:rPr>
        <w:t xml:space="preserve">će </w:t>
      </w:r>
      <w:r w:rsidRPr="3442ACE4" w:rsidR="45834C1F">
        <w:rPr>
          <w:lang w:val="sr-Latn-RS"/>
        </w:rPr>
        <w:t>s</w:t>
      </w:r>
      <w:r w:rsidRPr="3442ACE4" w:rsidR="45834C1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adrž</w:t>
      </w:r>
      <w:r w:rsidRPr="3442ACE4" w:rsidR="40135D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ati</w:t>
      </w:r>
      <w:r>
        <w:tab/>
      </w:r>
      <w:r w:rsidRPr="3442ACE4" w:rsidR="45834C1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funkcionalnosti</w:t>
      </w:r>
      <w:r w:rsidRPr="3442ACE4" w:rsidR="45834C1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I </w:t>
      </w:r>
      <w:r w:rsidRPr="3442ACE4" w:rsidR="45834C1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sve</w:t>
      </w:r>
      <w:r w:rsidRPr="3442ACE4" w:rsidR="45834C1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442ACE4" w:rsidR="45834C1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neophodne</w:t>
      </w:r>
      <w:r w:rsidRPr="3442ACE4" w:rsidR="45834C1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442ACE4" w:rsidR="45834C1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informacije</w:t>
      </w:r>
      <w:r w:rsidRPr="3442ACE4" w:rsidR="45834C1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u </w:t>
      </w:r>
      <w:r w:rsidRPr="3442ACE4" w:rsidR="45834C1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vezi</w:t>
      </w:r>
      <w:r w:rsidRPr="3442ACE4" w:rsidR="45834C1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442ACE4" w:rsidR="45834C1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predstava</w:t>
      </w:r>
      <w:r w:rsidRPr="3442ACE4" w:rsidR="45834C1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442ACE4" w:rsidR="45834C1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koje</w:t>
      </w:r>
      <w:r w:rsidRPr="3442ACE4" w:rsidR="45834C1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se </w:t>
      </w:r>
      <w:r w:rsidRPr="3442ACE4" w:rsidR="45834C1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izvode</w:t>
      </w:r>
      <w:r w:rsidRPr="3442ACE4" w:rsidR="45834C1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u </w:t>
      </w:r>
      <w:r w:rsidRPr="3442ACE4" w:rsidR="45834C1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pozorištu</w:t>
      </w:r>
      <w:r w:rsidRPr="3442ACE4" w:rsidR="2E2338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442ACE4" w:rsidR="0D8938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za </w:t>
      </w:r>
      <w:r w:rsidRPr="3442ACE4" w:rsidR="0D8938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razliku</w:t>
      </w:r>
      <w:r w:rsidRPr="3442ACE4" w:rsidR="0D8938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442ACE4" w:rsidR="0D8938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od</w:t>
      </w:r>
      <w:r w:rsidRPr="3442ACE4" w:rsidR="0D8938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442ACE4" w:rsidR="0D8938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t</w:t>
      </w:r>
      <w:r>
        <w:tab/>
      </w:r>
      <w:r w:rsidRPr="3442ACE4" w:rsidR="0D8938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renutnog</w:t>
      </w:r>
      <w:r w:rsidRPr="3442ACE4" w:rsidR="0D8938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442ACE4" w:rsidR="0D8938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sajta</w:t>
      </w:r>
      <w:r w:rsidRPr="3442ACE4" w:rsidR="0D8938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442ACE4" w:rsidR="0D8938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Narodnog</w:t>
      </w:r>
      <w:r w:rsidRPr="3442ACE4" w:rsidR="0D8938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442ACE4" w:rsidR="0D8938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pozorišta</w:t>
      </w:r>
      <w:r w:rsidRPr="3442ACE4" w:rsidR="0D8938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u </w:t>
      </w:r>
      <w:r w:rsidRPr="3442ACE4" w:rsidR="0D8938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Nišu</w:t>
      </w:r>
      <w:r w:rsidRPr="3442ACE4" w:rsidR="0D8938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koji ne </w:t>
      </w:r>
      <w:r w:rsidRPr="3442ACE4" w:rsidR="0D8938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pruža</w:t>
      </w:r>
      <w:r w:rsidRPr="3442ACE4" w:rsidR="0D8938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442ACE4" w:rsidR="0D8938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dovoljno</w:t>
      </w:r>
      <w:r w:rsidRPr="3442ACE4" w:rsidR="0D8938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442ACE4" w:rsidR="0D8938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informacija</w:t>
      </w:r>
      <w:r w:rsidRPr="3442ACE4" w:rsidR="0D8938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I </w:t>
      </w:r>
      <w:r w:rsidRPr="3442ACE4" w:rsidR="0D8938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mogućnosti</w:t>
      </w:r>
      <w:r w:rsidRPr="3442ACE4" w:rsidR="0D8938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. </w:t>
      </w:r>
      <w:r w:rsidRPr="3442ACE4" w:rsidR="7FD52E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Daće</w:t>
      </w:r>
      <w:r w:rsidRPr="3442ACE4" w:rsidR="0D8938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442ACE4" w:rsidR="0D8938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potrebne</w:t>
      </w:r>
      <w:r w:rsidRPr="3442ACE4" w:rsidR="0D8938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tab/>
      </w:r>
      <w:r w:rsidRPr="3442ACE4" w:rsidR="0D8938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informacije</w:t>
      </w:r>
      <w:r w:rsidRPr="3442ACE4" w:rsidR="0D8938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442ACE4" w:rsidR="0D8938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krajnjim</w:t>
      </w:r>
      <w:r w:rsidRPr="3442ACE4" w:rsidR="0D8938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442ACE4" w:rsidR="0D8938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korisnicima</w:t>
      </w:r>
      <w:r w:rsidRPr="3442ACE4" w:rsidR="0D8938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I </w:t>
      </w:r>
      <w:r w:rsidRPr="3442ACE4" w:rsidR="0D8938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pružititi</w:t>
      </w:r>
      <w:r w:rsidRPr="3442ACE4" w:rsidR="0D8938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442ACE4" w:rsidR="0D8938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im</w:t>
      </w:r>
      <w:r w:rsidRPr="3442ACE4" w:rsidR="0D8938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442ACE4" w:rsidR="0D8938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veći</w:t>
      </w:r>
      <w:r w:rsidRPr="3442ACE4" w:rsidR="0D8938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442ACE4" w:rsidR="0D8938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broj</w:t>
      </w:r>
      <w:r w:rsidRPr="3442ACE4" w:rsidR="0D8938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442ACE4" w:rsidR="0D8938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mogućnosti</w:t>
      </w:r>
      <w:r w:rsidRPr="3442ACE4" w:rsidR="0D8938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442ACE4" w:rsidR="0D8938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na</w:t>
      </w:r>
      <w:r w:rsidRPr="3442ACE4" w:rsidR="0D8938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442ACE4" w:rsidR="0D8938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p</w:t>
      </w:r>
      <w:r w:rsidRPr="3442ACE4" w:rsidR="0D8938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latformi</w:t>
      </w:r>
      <w:r w:rsidRPr="3442ACE4" w:rsidR="0D8938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.</w:t>
      </w:r>
    </w:p>
    <w:p w:rsidR="3442ACE4" w:rsidP="3442ACE4" w:rsidRDefault="3442ACE4" w14:paraId="0E73CE65" w14:textId="0103F4C9">
      <w:pPr>
        <w:pStyle w:val="Normal"/>
        <w:widowControl w:val="0"/>
        <w:spacing w:before="0" w:beforeAutospacing="off" w:after="0" w:afterAutospacing="off" w:line="240" w:lineRule="atLeast"/>
        <w:ind w:left="0" w:right="0" w:firstLine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</w:p>
    <w:p xmlns:wp14="http://schemas.microsoft.com/office/word/2010/wordml" w:rsidRPr="00A22BAC" w:rsidR="00206E1F" w:rsidP="00D44844" w:rsidRDefault="00B849B5" w14:paraId="2EC9EB5E" wp14:textId="77777777">
      <w:pPr>
        <w:pStyle w:val="Heading1"/>
        <w:numPr>
          <w:ilvl w:val="0"/>
          <w:numId w:val="4"/>
        </w:numPr>
        <w:rPr>
          <w:lang w:val="sr-Latn-RS"/>
        </w:rPr>
      </w:pPr>
      <w:bookmarkStart w:name="_Toc161771504" w:id="14"/>
      <w:r w:rsidRPr="00A22BAC">
        <w:rPr>
          <w:lang w:val="sr-Latn-RS"/>
        </w:rPr>
        <w:t>Opis</w:t>
      </w:r>
      <w:r w:rsidRPr="00A22BAC" w:rsidR="00D44844">
        <w:rPr>
          <w:lang w:val="sr-Latn-RS"/>
        </w:rPr>
        <w:t xml:space="preserve"> proizvoda</w:t>
      </w:r>
      <w:bookmarkEnd w:id="14"/>
    </w:p>
    <w:p xmlns:wp14="http://schemas.microsoft.com/office/word/2010/wordml" w:rsidRPr="00A22BAC" w:rsidR="00206E1F" w:rsidP="00732741" w:rsidRDefault="00D00311" w14:paraId="6F235CEC" wp14:textId="09BEC33E">
      <w:pPr>
        <w:pStyle w:val="BodyText"/>
        <w:rPr>
          <w:lang w:val="sr-Latn-RS"/>
        </w:rPr>
      </w:pPr>
      <w:r w:rsidRPr="3442ACE4" w:rsidR="482A18D3">
        <w:rPr>
          <w:lang w:val="sr-Latn-RS"/>
        </w:rPr>
        <w:t xml:space="preserve">U ovom odeljku je dat pogled na osnovne mogućnosti </w:t>
      </w:r>
      <w:r w:rsidRPr="3442ACE4" w:rsidR="482A18D3">
        <w:rPr>
          <w:lang w:val="sr-Latn-RS"/>
        </w:rPr>
        <w:t>portala</w:t>
      </w:r>
      <w:r w:rsidRPr="3442ACE4" w:rsidR="23067818">
        <w:rPr>
          <w:lang w:val="sr-Latn-RS"/>
        </w:rPr>
        <w:t xml:space="preserve"> Narodnog pozorišta u Nišu</w:t>
      </w:r>
      <w:r w:rsidRPr="3442ACE4" w:rsidR="009DF254">
        <w:rPr>
          <w:lang w:val="sr-Latn-RS"/>
        </w:rPr>
        <w:t>,</w:t>
      </w:r>
      <w:r w:rsidRPr="3442ACE4" w:rsidR="482A18D3">
        <w:rPr>
          <w:lang w:val="sr-Latn-RS"/>
        </w:rPr>
        <w:t xml:space="preserve"> kontekst u kome sistem treba da funkcioniše </w:t>
      </w:r>
      <w:r w:rsidRPr="3442ACE4" w:rsidR="009DF254">
        <w:rPr>
          <w:lang w:val="sr-Latn-RS"/>
        </w:rPr>
        <w:t>i konfiguracija sistema</w:t>
      </w:r>
      <w:r w:rsidRPr="3442ACE4" w:rsidR="4B62F31C">
        <w:rPr>
          <w:lang w:val="sr-Latn-RS"/>
        </w:rPr>
        <w:t xml:space="preserve">. </w:t>
      </w:r>
    </w:p>
    <w:p xmlns:wp14="http://schemas.microsoft.com/office/word/2010/wordml" w:rsidRPr="00A22BAC" w:rsidR="00206E1F" w:rsidP="00D44844" w:rsidRDefault="00D44844" w14:paraId="5B930426" wp14:textId="77777777">
      <w:pPr>
        <w:pStyle w:val="Heading2"/>
        <w:rPr>
          <w:lang w:val="sr-Latn-RS"/>
        </w:rPr>
      </w:pPr>
      <w:bookmarkStart w:name="_Toc161771505" w:id="15"/>
      <w:r w:rsidRPr="3442ACE4" w:rsidR="34AD75A3">
        <w:rPr>
          <w:lang w:val="sr-Latn-RS"/>
        </w:rPr>
        <w:t>Perspektiva proi</w:t>
      </w:r>
      <w:r w:rsidRPr="3442ACE4" w:rsidR="12B202A6">
        <w:rPr>
          <w:lang w:val="sr-Latn-RS"/>
        </w:rPr>
        <w:t>z</w:t>
      </w:r>
      <w:r w:rsidRPr="3442ACE4" w:rsidR="34AD75A3">
        <w:rPr>
          <w:lang w:val="sr-Latn-RS"/>
        </w:rPr>
        <w:t>voda</w:t>
      </w:r>
      <w:bookmarkEnd w:id="15"/>
      <w:r w:rsidRPr="3442ACE4" w:rsidR="4B62F31C">
        <w:rPr>
          <w:lang w:val="sr-Latn-RS"/>
        </w:rPr>
        <w:t xml:space="preserve"> </w:t>
      </w:r>
    </w:p>
    <w:p xmlns:wp14="http://schemas.microsoft.com/office/word/2010/wordml" w:rsidRPr="00A22BAC" w:rsidR="00206E1F" w:rsidP="00732741" w:rsidRDefault="00732741" w14:paraId="3FADC270" wp14:textId="6D9FF8A6">
      <w:pPr>
        <w:pStyle w:val="BodyText"/>
        <w:rPr>
          <w:lang w:val="sr-Latn-RS"/>
        </w:rPr>
      </w:pPr>
      <w:r w:rsidRPr="3442ACE4" w:rsidR="519BBF75">
        <w:rPr>
          <w:lang w:val="sr-Latn-RS"/>
        </w:rPr>
        <w:t xml:space="preserve">Portal Narodnog pozorišta </w:t>
      </w:r>
      <w:r w:rsidRPr="3442ACE4" w:rsidR="009DF254">
        <w:rPr>
          <w:lang w:val="sr-Latn-RS"/>
        </w:rPr>
        <w:t xml:space="preserve">će zameniti postojeću </w:t>
      </w:r>
      <w:r w:rsidRPr="3442ACE4" w:rsidR="009DF254">
        <w:rPr>
          <w:lang w:val="sr-Latn-RS"/>
        </w:rPr>
        <w:t>Web</w:t>
      </w:r>
      <w:r w:rsidRPr="3442ACE4" w:rsidR="009DF254">
        <w:rPr>
          <w:lang w:val="sr-Latn-RS"/>
        </w:rPr>
        <w:t xml:space="preserve"> </w:t>
      </w:r>
      <w:r w:rsidRPr="3442ACE4" w:rsidR="57A4ACB3">
        <w:rPr>
          <w:lang w:val="sr-Latn-RS"/>
        </w:rPr>
        <w:t>stranicu pozorišta</w:t>
      </w:r>
      <w:r w:rsidRPr="3442ACE4" w:rsidR="009DF254">
        <w:rPr>
          <w:lang w:val="sr-Latn-RS"/>
        </w:rPr>
        <w:t xml:space="preserve">. Novi sistem će koristiti postojeći DBMS instaliran na mašini koja predstavlja </w:t>
      </w:r>
      <w:r w:rsidRPr="3442ACE4" w:rsidR="009DF254">
        <w:rPr>
          <w:lang w:val="sr-Latn-RS"/>
        </w:rPr>
        <w:t>Web</w:t>
      </w:r>
      <w:r w:rsidRPr="3442ACE4" w:rsidR="009DF254">
        <w:rPr>
          <w:lang w:val="sr-Latn-RS"/>
        </w:rPr>
        <w:t xml:space="preserve"> server </w:t>
      </w:r>
      <w:r w:rsidRPr="3442ACE4" w:rsidR="009DF254">
        <w:rPr>
          <w:lang w:val="sr-Latn-RS"/>
        </w:rPr>
        <w:t>. Dijagram koji pokazuje kontekst sistema je dat na slici 6.1.1</w:t>
      </w:r>
      <w:r w:rsidRPr="3442ACE4" w:rsidR="4B62F31C">
        <w:rPr>
          <w:lang w:val="sr-Latn-RS"/>
        </w:rPr>
        <w:t>.</w:t>
      </w:r>
    </w:p>
    <w:p xmlns:wp14="http://schemas.microsoft.com/office/word/2010/wordml" w:rsidRPr="00A22BAC" w:rsidR="00206E1F" w:rsidP="00F06298" w:rsidRDefault="00732741" w14:paraId="0E58DE4E" wp14:textId="098715F7">
      <w:pPr>
        <w:pStyle w:val="BodyText"/>
        <w:rPr>
          <w:lang w:val="sr-Latn-RS"/>
        </w:rPr>
      </w:pPr>
      <w:r w:rsidRPr="3442ACE4" w:rsidR="1040A4A7">
        <w:rPr>
          <w:lang w:val="sr-Latn-RS"/>
        </w:rPr>
        <w:t xml:space="preserve">Portal Narodnog pozorišta </w:t>
      </w:r>
      <w:r w:rsidRPr="3442ACE4" w:rsidR="009DF254">
        <w:rPr>
          <w:lang w:val="sr-Latn-RS"/>
        </w:rPr>
        <w:t xml:space="preserve">sistem će biti zasnovan na klijent/server arhitekturi </w:t>
      </w:r>
      <w:r w:rsidRPr="3442ACE4" w:rsidR="009DF254">
        <w:rPr>
          <w:lang w:val="sr-Latn-RS"/>
        </w:rPr>
        <w:t>Web</w:t>
      </w:r>
      <w:r w:rsidRPr="3442ACE4" w:rsidR="009DF254">
        <w:rPr>
          <w:lang w:val="sr-Latn-RS"/>
        </w:rPr>
        <w:t xml:space="preserve"> aplikacija ilustrovanoj na slici 6.1.2.</w:t>
      </w:r>
      <w:r w:rsidRPr="3442ACE4" w:rsidR="4B62F31C">
        <w:rPr>
          <w:lang w:val="sr-Latn-RS"/>
        </w:rPr>
        <w:t xml:space="preserve"> </w:t>
      </w:r>
      <w:r w:rsidRPr="3442ACE4" w:rsidR="009DF254">
        <w:rPr>
          <w:lang w:val="sr-Latn-RS"/>
        </w:rPr>
        <w:t xml:space="preserve">Serverski deo će se izvršavati u kontekstu </w:t>
      </w:r>
      <w:r w:rsidRPr="3442ACE4" w:rsidR="009DF254">
        <w:rPr>
          <w:lang w:val="sr-Latn-RS"/>
        </w:rPr>
        <w:t>Web</w:t>
      </w:r>
      <w:r w:rsidRPr="3442ACE4" w:rsidR="009DF254">
        <w:rPr>
          <w:lang w:val="sr-Latn-RS"/>
        </w:rPr>
        <w:t xml:space="preserve"> servera na personalnom računaru koji je za to namenjen. Pri izboru tehnologije potrebno je voditi računa da sistem može raditi i na </w:t>
      </w:r>
      <w:r w:rsidRPr="3442ACE4" w:rsidR="009DF254">
        <w:rPr>
          <w:lang w:val="sr-Latn-RS"/>
        </w:rPr>
        <w:t>Linux</w:t>
      </w:r>
      <w:r w:rsidRPr="3442ACE4" w:rsidR="009DF254">
        <w:rPr>
          <w:lang w:val="sr-Latn-RS"/>
        </w:rPr>
        <w:t xml:space="preserve"> i na Windows platformi. Serverske komponente </w:t>
      </w:r>
      <w:r w:rsidRPr="3442ACE4" w:rsidR="5CAA6EA2">
        <w:rPr>
          <w:lang w:val="sr-Latn-RS"/>
        </w:rPr>
        <w:t xml:space="preserve">će </w:t>
      </w:r>
      <w:r w:rsidRPr="3442ACE4" w:rsidR="009DF254">
        <w:rPr>
          <w:lang w:val="sr-Latn-RS"/>
        </w:rPr>
        <w:t>komunicirati sa DBMS-om</w:t>
      </w:r>
      <w:r w:rsidRPr="3442ACE4" w:rsidR="5CAA6EA2">
        <w:rPr>
          <w:lang w:val="sr-Latn-RS"/>
        </w:rPr>
        <w:t xml:space="preserve"> koji se nalazi na </w:t>
      </w:r>
      <w:r w:rsidRPr="3442ACE4" w:rsidR="2D36494B">
        <w:rPr>
          <w:lang w:val="sr-Latn-RS"/>
        </w:rPr>
        <w:t>istoj mašini</w:t>
      </w:r>
      <w:r w:rsidRPr="3442ACE4" w:rsidR="4B62F31C">
        <w:rPr>
          <w:lang w:val="sr-Latn-RS"/>
        </w:rPr>
        <w:t>.</w:t>
      </w:r>
    </w:p>
    <w:p xmlns:wp14="http://schemas.microsoft.com/office/word/2010/wordml" w:rsidRPr="00A22BAC" w:rsidR="00206E1F" w:rsidP="00F06298" w:rsidRDefault="00F06298" w14:paraId="7A2D2018" wp14:textId="7F10B79C">
      <w:pPr>
        <w:pStyle w:val="BodyText"/>
        <w:rPr>
          <w:lang w:val="sr-Latn-RS"/>
        </w:rPr>
      </w:pPr>
      <w:r w:rsidRPr="3442ACE4" w:rsidR="2D36494B">
        <w:rPr>
          <w:lang w:val="sr-Latn-RS"/>
        </w:rPr>
        <w:t xml:space="preserve">Tanki klijent sistema se izvršava na personalnim računarima, u okviru </w:t>
      </w:r>
      <w:r w:rsidRPr="3442ACE4" w:rsidR="2D36494B">
        <w:rPr>
          <w:lang w:val="sr-Latn-RS"/>
        </w:rPr>
        <w:t>Web</w:t>
      </w:r>
      <w:r w:rsidRPr="3442ACE4" w:rsidR="2D36494B">
        <w:rPr>
          <w:lang w:val="sr-Latn-RS"/>
        </w:rPr>
        <w:t xml:space="preserve"> čitača koji se sa </w:t>
      </w:r>
      <w:r w:rsidRPr="3442ACE4" w:rsidR="2D36494B">
        <w:rPr>
          <w:lang w:val="sr-Latn-RS"/>
        </w:rPr>
        <w:t>Web</w:t>
      </w:r>
      <w:r w:rsidRPr="3442ACE4" w:rsidR="2D36494B">
        <w:rPr>
          <w:lang w:val="sr-Latn-RS"/>
        </w:rPr>
        <w:t xml:space="preserve"> serverom povezuje preko Interneta. Ne postoji potreba za posebnom instalacijom klijenta, ali je potrebno voditi računa o kompatibilnosti sistema sa </w:t>
      </w:r>
      <w:r w:rsidRPr="3442ACE4" w:rsidR="2D36494B">
        <w:rPr>
          <w:lang w:val="sr-Latn-RS"/>
        </w:rPr>
        <w:t>različ</w:t>
      </w:r>
      <w:r w:rsidRPr="3442ACE4" w:rsidR="2D36494B">
        <w:rPr>
          <w:lang w:val="sr-Latn-RS"/>
        </w:rPr>
        <w:t xml:space="preserve">itim popularnim tipovima </w:t>
      </w:r>
      <w:r w:rsidRPr="3442ACE4" w:rsidR="2D36494B">
        <w:rPr>
          <w:lang w:val="sr-Latn-RS"/>
        </w:rPr>
        <w:t>Web</w:t>
      </w:r>
      <w:r w:rsidRPr="3442ACE4" w:rsidR="2D36494B">
        <w:rPr>
          <w:lang w:val="sr-Latn-RS"/>
        </w:rPr>
        <w:t xml:space="preserve"> čitača.</w:t>
      </w:r>
    </w:p>
    <w:p xmlns:wp14="http://schemas.microsoft.com/office/word/2010/wordml" w:rsidRPr="00A22BAC" w:rsidR="00206E1F" w:rsidRDefault="00206E1F" w14:paraId="5997CC1D" wp14:textId="77777777">
      <w:pPr>
        <w:pStyle w:val="BodyText"/>
        <w:rPr>
          <w:lang w:val="sr-Latn-RS"/>
        </w:rPr>
      </w:pPr>
    </w:p>
    <w:p xmlns:wp14="http://schemas.microsoft.com/office/word/2010/wordml" w:rsidRPr="00A22BAC" w:rsidR="00206E1F" w:rsidP="00E5055D" w:rsidRDefault="00740B9F" w14:paraId="0027438C" wp14:textId="1DD832B2">
      <w:pPr>
        <w:pStyle w:val="BodyText"/>
        <w:ind w:left="851"/>
      </w:pPr>
      <w:r w:rsidR="6A14A604">
        <w:drawing>
          <wp:inline xmlns:wp14="http://schemas.microsoft.com/office/word/2010/wordprocessingDrawing" wp14:editId="1F96E323" wp14:anchorId="7E1BE711">
            <wp:extent cx="4792717" cy="1447800"/>
            <wp:effectExtent l="0" t="0" r="0" b="0"/>
            <wp:docPr id="203699614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0864b879b36407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2717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A22BAC" w:rsidR="00AF6B06" w:rsidP="00D44844" w:rsidRDefault="00AF6B06" w14:paraId="08CE6F91" wp14:textId="77777777">
      <w:pPr>
        <w:pStyle w:val="BodyText"/>
        <w:jc w:val="center"/>
        <w:rPr>
          <w:rFonts w:ascii="Arial" w:hAnsi="Arial"/>
          <w:b/>
          <w:lang w:val="sr-Latn-RS"/>
        </w:rPr>
      </w:pPr>
    </w:p>
    <w:p xmlns:wp14="http://schemas.microsoft.com/office/word/2010/wordml" w:rsidRPr="00A22BAC" w:rsidR="00206E1F" w:rsidP="3442ACE4" w:rsidRDefault="00D44844" w14:paraId="3C65004B" wp14:textId="27A8F29C">
      <w:pPr>
        <w:pStyle w:val="BodyText"/>
        <w:jc w:val="center"/>
        <w:rPr>
          <w:rFonts w:ascii="Arial" w:hAnsi="Arial"/>
          <w:b w:val="1"/>
          <w:bCs w:val="1"/>
          <w:lang w:val="sr-Latn-RS"/>
        </w:rPr>
      </w:pPr>
      <w:r w:rsidRPr="3442ACE4" w:rsidR="34AD75A3">
        <w:rPr>
          <w:rFonts w:ascii="Arial" w:hAnsi="Arial"/>
          <w:b w:val="1"/>
          <w:bCs w:val="1"/>
          <w:lang w:val="sr-Latn-RS"/>
        </w:rPr>
        <w:t>Slika</w:t>
      </w:r>
      <w:r w:rsidRPr="3442ACE4" w:rsidR="4B62F31C">
        <w:rPr>
          <w:rFonts w:ascii="Arial" w:hAnsi="Arial"/>
          <w:b w:val="1"/>
          <w:bCs w:val="1"/>
          <w:lang w:val="sr-Latn-RS"/>
        </w:rPr>
        <w:t xml:space="preserve"> 6.1.1</w:t>
      </w:r>
      <w:r w:rsidRPr="3442ACE4" w:rsidR="34AD75A3">
        <w:rPr>
          <w:rFonts w:ascii="Arial" w:hAnsi="Arial"/>
          <w:b w:val="1"/>
          <w:bCs w:val="1"/>
          <w:lang w:val="sr-Latn-RS"/>
        </w:rPr>
        <w:t>.</w:t>
      </w:r>
      <w:r w:rsidRPr="3442ACE4" w:rsidR="4B62F31C">
        <w:rPr>
          <w:rFonts w:ascii="Arial" w:hAnsi="Arial"/>
          <w:b w:val="1"/>
          <w:bCs w:val="1"/>
          <w:lang w:val="sr-Latn-RS"/>
        </w:rPr>
        <w:t xml:space="preserve"> </w:t>
      </w:r>
      <w:r w:rsidRPr="3442ACE4" w:rsidR="34AD75A3">
        <w:rPr>
          <w:rFonts w:ascii="Arial" w:hAnsi="Arial"/>
          <w:b w:val="1"/>
          <w:bCs w:val="1"/>
          <w:lang w:val="sr-Latn-RS"/>
        </w:rPr>
        <w:t xml:space="preserve">Kontekst sistema </w:t>
      </w:r>
      <w:r w:rsidRPr="3442ACE4" w:rsidR="7E924782">
        <w:rPr>
          <w:rFonts w:ascii="Arial" w:hAnsi="Arial"/>
          <w:b w:val="1"/>
          <w:bCs w:val="1"/>
          <w:lang w:val="sr-Latn-RS"/>
        </w:rPr>
        <w:t>portala Narodnog pozorišta</w:t>
      </w:r>
    </w:p>
    <w:p xmlns:wp14="http://schemas.microsoft.com/office/word/2010/wordml" w:rsidRPr="00A22BAC" w:rsidR="00AF6B06" w:rsidP="00AF6B06" w:rsidRDefault="00AF6B06" w14:paraId="61CDCEAD" wp14:textId="77777777">
      <w:pPr>
        <w:pStyle w:val="BodyText"/>
        <w:rPr>
          <w:b/>
          <w:lang w:val="sr-Latn-RS"/>
        </w:rPr>
      </w:pPr>
    </w:p>
    <w:p xmlns:wp14="http://schemas.microsoft.com/office/word/2010/wordml" w:rsidRPr="00A22BAC" w:rsidR="00206E1F" w:rsidP="00E5055D" w:rsidRDefault="00740B9F" w14:paraId="0DB3FF3B" wp14:textId="62797BA6">
      <w:pPr>
        <w:pStyle w:val="BodyText"/>
        <w:ind w:left="2552"/>
      </w:pPr>
      <w:r w:rsidR="7E924782">
        <w:drawing>
          <wp:inline xmlns:wp14="http://schemas.microsoft.com/office/word/2010/wordprocessingDrawing" wp14:editId="6FE971D5" wp14:anchorId="6BC2EA38">
            <wp:extent cx="3192455" cy="1619250"/>
            <wp:effectExtent l="0" t="0" r="0" b="0"/>
            <wp:docPr id="159916998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54665504ca4474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245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A22BAC" w:rsidR="00AF6B06" w:rsidP="00D44844" w:rsidRDefault="00AF6B06" w14:paraId="70DF9E56" wp14:textId="77777777">
      <w:pPr>
        <w:pStyle w:val="BodyText"/>
        <w:jc w:val="center"/>
        <w:rPr>
          <w:rFonts w:ascii="Arial" w:hAnsi="Arial"/>
          <w:b/>
          <w:lang w:val="sr-Latn-RS"/>
        </w:rPr>
      </w:pPr>
    </w:p>
    <w:p xmlns:wp14="http://schemas.microsoft.com/office/word/2010/wordml" w:rsidRPr="00A22BAC" w:rsidR="00206E1F" w:rsidP="3442ACE4" w:rsidRDefault="00D44844" w14:paraId="39BBFC20" wp14:textId="2C43C643">
      <w:pPr>
        <w:pStyle w:val="BodyText"/>
        <w:jc w:val="center"/>
        <w:rPr>
          <w:rFonts w:ascii="Arial" w:hAnsi="Arial"/>
          <w:b w:val="1"/>
          <w:bCs w:val="1"/>
          <w:lang w:val="sr-Latn-RS"/>
        </w:rPr>
      </w:pPr>
      <w:r w:rsidRPr="3442ACE4" w:rsidR="34AD75A3">
        <w:rPr>
          <w:rFonts w:ascii="Arial" w:hAnsi="Arial"/>
          <w:b w:val="1"/>
          <w:bCs w:val="1"/>
          <w:lang w:val="sr-Latn-RS"/>
        </w:rPr>
        <w:t>Slika</w:t>
      </w:r>
      <w:r w:rsidRPr="3442ACE4" w:rsidR="4B62F31C">
        <w:rPr>
          <w:rFonts w:ascii="Arial" w:hAnsi="Arial"/>
          <w:b w:val="1"/>
          <w:bCs w:val="1"/>
          <w:lang w:val="sr-Latn-RS"/>
        </w:rPr>
        <w:t xml:space="preserve"> 6.1.2</w:t>
      </w:r>
      <w:r w:rsidRPr="3442ACE4" w:rsidR="34AD75A3">
        <w:rPr>
          <w:rFonts w:ascii="Arial" w:hAnsi="Arial"/>
          <w:b w:val="1"/>
          <w:bCs w:val="1"/>
          <w:lang w:val="sr-Latn-RS"/>
        </w:rPr>
        <w:t>.</w:t>
      </w:r>
      <w:r w:rsidRPr="3442ACE4" w:rsidR="4B62F31C">
        <w:rPr>
          <w:rFonts w:ascii="Arial" w:hAnsi="Arial"/>
          <w:b w:val="1"/>
          <w:bCs w:val="1"/>
          <w:lang w:val="sr-Latn-RS"/>
        </w:rPr>
        <w:t xml:space="preserve"> </w:t>
      </w:r>
      <w:r w:rsidRPr="3442ACE4" w:rsidR="34AD75A3">
        <w:rPr>
          <w:rFonts w:ascii="Arial" w:hAnsi="Arial"/>
          <w:b w:val="1"/>
          <w:bCs w:val="1"/>
          <w:lang w:val="sr-Latn-RS"/>
        </w:rPr>
        <w:t xml:space="preserve">Pregled sistema </w:t>
      </w:r>
      <w:r w:rsidRPr="3442ACE4" w:rsidR="6AB76372">
        <w:rPr>
          <w:rFonts w:ascii="Arial" w:hAnsi="Arial"/>
          <w:b w:val="1"/>
          <w:bCs w:val="1"/>
          <w:lang w:val="sr-Latn-RS"/>
        </w:rPr>
        <w:t>portala Narodnog pozorišta</w:t>
      </w:r>
    </w:p>
    <w:p xmlns:wp14="http://schemas.microsoft.com/office/word/2010/wordml" w:rsidRPr="00A22BAC" w:rsidR="00206E1F" w:rsidP="3442ACE4" w:rsidRDefault="00D44844" w14:paraId="3EF1CCE5" wp14:textId="227601A5">
      <w:pPr>
        <w:pStyle w:val="BodyText"/>
        <w:jc w:val="center"/>
        <w:rPr>
          <w:rFonts w:ascii="Arial" w:hAnsi="Arial"/>
          <w:b w:val="1"/>
          <w:bCs w:val="1"/>
          <w:lang w:val="sr-Latn-RS"/>
        </w:rPr>
      </w:pPr>
    </w:p>
    <w:p xmlns:wp14="http://schemas.microsoft.com/office/word/2010/wordml" w:rsidRPr="00A22BAC" w:rsidR="00AF6B06" w:rsidP="00D44844" w:rsidRDefault="00AF6B06" w14:paraId="44E871BC" wp14:textId="77777777">
      <w:pPr>
        <w:pStyle w:val="BodyText"/>
        <w:jc w:val="center"/>
        <w:rPr>
          <w:rFonts w:ascii="Arial" w:hAnsi="Arial"/>
          <w:b/>
          <w:lang w:val="sr-Latn-RS"/>
        </w:rPr>
      </w:pPr>
    </w:p>
    <w:p xmlns:wp14="http://schemas.microsoft.com/office/word/2010/wordml" w:rsidRPr="00A22BAC" w:rsidR="00206E1F" w:rsidP="00B849B5" w:rsidRDefault="00D44844" w14:paraId="28A53F54" wp14:textId="77777777">
      <w:pPr>
        <w:pStyle w:val="Heading2"/>
        <w:rPr>
          <w:lang w:val="sr-Latn-RS"/>
        </w:rPr>
      </w:pPr>
      <w:bookmarkStart w:name="_Toc161771506" w:id="16"/>
      <w:r w:rsidRPr="3442ACE4" w:rsidR="34AD75A3">
        <w:rPr>
          <w:lang w:val="sr-Latn-RS"/>
        </w:rPr>
        <w:t xml:space="preserve">Pregled </w:t>
      </w:r>
      <w:r w:rsidRPr="3442ACE4" w:rsidR="12B202A6">
        <w:rPr>
          <w:lang w:val="sr-Latn-RS"/>
        </w:rPr>
        <w:t>mogućnosti</w:t>
      </w:r>
      <w:bookmarkEnd w:id="16"/>
    </w:p>
    <w:p xmlns:wp14="http://schemas.microsoft.com/office/word/2010/wordml" w:rsidRPr="00A22BAC" w:rsidR="00206E1F" w:rsidP="0074590A" w:rsidRDefault="0074590A" w14:paraId="78C0036D" wp14:textId="2BB55226">
      <w:pPr>
        <w:pStyle w:val="BodyText"/>
        <w:rPr>
          <w:lang w:val="sr-Latn-RS"/>
        </w:rPr>
      </w:pPr>
      <w:r w:rsidRPr="6FD1C50E" w:rsidR="0074590A">
        <w:rPr>
          <w:lang w:val="sr-Latn-RS"/>
        </w:rPr>
        <w:t xml:space="preserve">Tabela prikazana u ovom odeljku identifikuje osnovne mogućnosti </w:t>
      </w:r>
      <w:r w:rsidRPr="6FD1C50E" w:rsidR="0074590A">
        <w:rPr>
          <w:lang w:val="sr-Latn-RS"/>
        </w:rPr>
        <w:t>portala</w:t>
      </w:r>
      <w:r w:rsidRPr="6FD1C50E" w:rsidR="61FC260F">
        <w:rPr>
          <w:lang w:val="sr-Latn-RS"/>
        </w:rPr>
        <w:t xml:space="preserve"> Narodnog pozorišta</w:t>
      </w:r>
      <w:r w:rsidRPr="6FD1C50E" w:rsidR="0074590A">
        <w:rPr>
          <w:lang w:val="sr-Latn-RS"/>
        </w:rPr>
        <w:t xml:space="preserve"> u pogledu prednosti koje nudi i funkcionalnosti koje te prednosti ostvaruju</w:t>
      </w:r>
      <w:r w:rsidRPr="6FD1C50E" w:rsidR="00206E1F">
        <w:rPr>
          <w:lang w:val="sr-Latn-RS"/>
        </w:rPr>
        <w:t xml:space="preserve">. </w:t>
      </w:r>
      <w:r w:rsidRPr="6FD1C50E" w:rsidR="0074590A">
        <w:rPr>
          <w:lang w:val="sr-Latn-RS"/>
        </w:rPr>
        <w:t>Dodatni opis funkcionalnih zahteva je dat u odeljku 7 ovog dokumenta.</w:t>
      </w:r>
    </w:p>
    <w:p xmlns:wp14="http://schemas.microsoft.com/office/word/2010/wordml" w:rsidRPr="00A22BAC" w:rsidR="00206E1F" w:rsidRDefault="00206E1F" w14:paraId="144A5D23" wp14:textId="77777777">
      <w:pPr>
        <w:pStyle w:val="BodyText"/>
        <w:rPr>
          <w:lang w:val="sr-Latn-RS"/>
        </w:rPr>
      </w:pPr>
    </w:p>
    <w:tbl>
      <w:tblPr>
        <w:tblW w:w="0" w:type="auto"/>
        <w:tblInd w:w="82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4230"/>
        <w:gridCol w:w="4518"/>
      </w:tblGrid>
      <w:tr xmlns:wp14="http://schemas.microsoft.com/office/word/2010/wordml" w:rsidRPr="00A22BAC" w:rsidR="00206E1F" w:rsidTr="6FD1C50E" w14:paraId="771FE4F9" wp14:textId="77777777">
        <w:tc>
          <w:tcPr>
            <w:tcW w:w="4230" w:type="dxa"/>
            <w:tcMar/>
          </w:tcPr>
          <w:p w:rsidRPr="00A22BAC" w:rsidR="00206E1F" w:rsidRDefault="0074590A" w14:paraId="2A9916DA" wp14:textId="77777777">
            <w:pPr>
              <w:pStyle w:val="BodyText"/>
              <w:spacing w:after="0"/>
              <w:ind w:left="0"/>
              <w:rPr>
                <w:b/>
                <w:lang w:val="sr-Latn-RS"/>
              </w:rPr>
            </w:pPr>
            <w:r w:rsidRPr="00A22BAC">
              <w:rPr>
                <w:b/>
                <w:lang w:val="sr-Latn-RS"/>
              </w:rPr>
              <w:t>Prednosti</w:t>
            </w:r>
          </w:p>
        </w:tc>
        <w:tc>
          <w:tcPr>
            <w:tcW w:w="4518" w:type="dxa"/>
            <w:tcMar/>
          </w:tcPr>
          <w:p w:rsidRPr="00A22BAC" w:rsidR="00206E1F" w:rsidRDefault="0074590A" w14:paraId="4BFF7E90" wp14:textId="77777777">
            <w:pPr>
              <w:pStyle w:val="BodyText"/>
              <w:spacing w:after="0"/>
              <w:ind w:left="0"/>
              <w:rPr>
                <w:b/>
                <w:lang w:val="sr-Latn-RS"/>
              </w:rPr>
            </w:pPr>
            <w:r w:rsidRPr="00A22BAC">
              <w:rPr>
                <w:b/>
                <w:lang w:val="sr-Latn-RS"/>
              </w:rPr>
              <w:t>Funkcionalnosti</w:t>
            </w:r>
          </w:p>
        </w:tc>
      </w:tr>
      <w:tr xmlns:wp14="http://schemas.microsoft.com/office/word/2010/wordml" w:rsidRPr="00A22BAC" w:rsidR="00206E1F" w:rsidTr="6FD1C50E" w14:paraId="2A86B436" wp14:textId="77777777">
        <w:tc>
          <w:tcPr>
            <w:tcW w:w="4230" w:type="dxa"/>
            <w:tcMar/>
          </w:tcPr>
          <w:p w:rsidRPr="00A22BAC" w:rsidR="00206E1F" w:rsidRDefault="002922C4" w14:paraId="285DB23C" wp14:textId="2797C7A9">
            <w:pPr>
              <w:pStyle w:val="BodyText"/>
              <w:spacing w:after="0"/>
              <w:ind w:left="0"/>
              <w:rPr>
                <w:lang w:val="sr-Latn-RS"/>
              </w:rPr>
            </w:pPr>
            <w:r w:rsidRPr="6FD1C50E" w:rsidR="0F1A5466">
              <w:rPr>
                <w:lang w:val="sr-Latn-RS"/>
              </w:rPr>
              <w:t xml:space="preserve">Centralizovana evidencija podataka o </w:t>
            </w:r>
            <w:r w:rsidRPr="6FD1C50E" w:rsidR="3A86D81E">
              <w:rPr>
                <w:lang w:val="sr-Latn-RS"/>
              </w:rPr>
              <w:t>predstavama.</w:t>
            </w:r>
          </w:p>
        </w:tc>
        <w:tc>
          <w:tcPr>
            <w:tcW w:w="4518" w:type="dxa"/>
            <w:tcMar/>
          </w:tcPr>
          <w:p w:rsidRPr="00A22BAC" w:rsidR="00206E1F" w:rsidP="00A12200" w:rsidRDefault="00A12200" w14:paraId="7122DB5F" wp14:textId="669DF2C3">
            <w:pPr>
              <w:pStyle w:val="BodyText"/>
              <w:spacing w:after="0"/>
              <w:ind w:left="0"/>
              <w:rPr>
                <w:lang w:val="sr-Latn-RS"/>
              </w:rPr>
            </w:pPr>
            <w:r w:rsidRPr="6FD1C50E" w:rsidR="442C748E">
              <w:rPr>
                <w:lang w:val="sr-Latn-RS"/>
              </w:rPr>
              <w:t>Prikaz i pretraživanje svih p</w:t>
            </w:r>
            <w:r w:rsidRPr="6FD1C50E" w:rsidR="5FEB7E78">
              <w:rPr>
                <w:lang w:val="sr-Latn-RS"/>
              </w:rPr>
              <w:t>redstava</w:t>
            </w:r>
            <w:r w:rsidRPr="6FD1C50E" w:rsidR="442C748E">
              <w:rPr>
                <w:lang w:val="sr-Latn-RS"/>
              </w:rPr>
              <w:t xml:space="preserve"> koje </w:t>
            </w:r>
            <w:r w:rsidRPr="6FD1C50E" w:rsidR="3D53E8AE">
              <w:rPr>
                <w:lang w:val="sr-Latn-RS"/>
              </w:rPr>
              <w:t>administratori unose</w:t>
            </w:r>
            <w:r w:rsidRPr="6FD1C50E" w:rsidR="442C748E">
              <w:rPr>
                <w:lang w:val="sr-Latn-RS"/>
              </w:rPr>
              <w:t>.</w:t>
            </w:r>
          </w:p>
          <w:p w:rsidRPr="00A22BAC" w:rsidR="00A12200" w:rsidP="00A12200" w:rsidRDefault="00A12200" w14:paraId="738610EB" wp14:textId="77777777">
            <w:pPr>
              <w:pStyle w:val="BodyText"/>
              <w:spacing w:after="0"/>
              <w:ind w:left="0"/>
              <w:rPr>
                <w:lang w:val="sr-Latn-RS"/>
              </w:rPr>
            </w:pPr>
          </w:p>
          <w:p w:rsidRPr="00A22BAC" w:rsidR="00206E1F" w:rsidP="00A12200" w:rsidRDefault="00A12200" w14:paraId="3BED9B21" wp14:textId="5D579F7D">
            <w:pPr>
              <w:pStyle w:val="BodyText"/>
              <w:spacing w:after="0"/>
              <w:ind w:left="0"/>
              <w:rPr>
                <w:lang w:val="sr-Latn-RS"/>
              </w:rPr>
            </w:pPr>
            <w:r w:rsidRPr="6FD1C50E" w:rsidR="442C748E">
              <w:rPr>
                <w:lang w:val="sr-Latn-RS"/>
              </w:rPr>
              <w:t>R</w:t>
            </w:r>
            <w:r w:rsidRPr="6FD1C50E" w:rsidR="237EE727">
              <w:rPr>
                <w:lang w:val="sr-Latn-RS"/>
              </w:rPr>
              <w:t xml:space="preserve">epertoar </w:t>
            </w:r>
            <w:r w:rsidRPr="6FD1C50E" w:rsidR="442C748E">
              <w:rPr>
                <w:lang w:val="sr-Latn-RS"/>
              </w:rPr>
              <w:t>p</w:t>
            </w:r>
            <w:r w:rsidRPr="6FD1C50E" w:rsidR="226E5F70">
              <w:rPr>
                <w:lang w:val="sr-Latn-RS"/>
              </w:rPr>
              <w:t>redstava</w:t>
            </w:r>
            <w:r w:rsidRPr="6FD1C50E" w:rsidR="442C748E">
              <w:rPr>
                <w:lang w:val="sr-Latn-RS"/>
              </w:rPr>
              <w:t>.</w:t>
            </w:r>
          </w:p>
          <w:p w:rsidRPr="00A22BAC" w:rsidR="00A12200" w:rsidP="00A12200" w:rsidRDefault="00A12200" w14:paraId="637805D2" wp14:textId="77777777">
            <w:pPr>
              <w:pStyle w:val="BodyText"/>
              <w:spacing w:after="0"/>
              <w:ind w:left="0"/>
              <w:rPr>
                <w:lang w:val="sr-Latn-RS"/>
              </w:rPr>
            </w:pPr>
          </w:p>
        </w:tc>
      </w:tr>
      <w:tr xmlns:wp14="http://schemas.microsoft.com/office/word/2010/wordml" w:rsidRPr="00A22BAC" w:rsidR="00206E1F" w:rsidTr="6FD1C50E" w14:paraId="7E32FC6F" wp14:textId="77777777">
        <w:tc>
          <w:tcPr>
            <w:tcW w:w="4230" w:type="dxa"/>
            <w:tcMar/>
          </w:tcPr>
          <w:p w:rsidRPr="00A22BAC" w:rsidR="00206E1F" w:rsidRDefault="002922C4" w14:paraId="123C77E9" wp14:textId="2F41B1B5">
            <w:pPr>
              <w:pStyle w:val="BodyText"/>
              <w:spacing w:after="0"/>
              <w:ind w:left="0"/>
              <w:rPr>
                <w:lang w:val="sr-Latn-RS"/>
              </w:rPr>
            </w:pPr>
            <w:r w:rsidRPr="6FD1C50E" w:rsidR="79B48DBE">
              <w:rPr>
                <w:lang w:val="sr-Latn-RS"/>
              </w:rPr>
              <w:t xml:space="preserve">Lako kreiranje profila i omogućavanje korišćenja usluga aplikacije.  </w:t>
            </w:r>
          </w:p>
        </w:tc>
        <w:tc>
          <w:tcPr>
            <w:tcW w:w="4518" w:type="dxa"/>
            <w:tcMar/>
          </w:tcPr>
          <w:p w:rsidR="79B48DBE" w:rsidP="6FD1C50E" w:rsidRDefault="79B48DBE" w14:paraId="4BCA2C13" w14:textId="17C4C77C">
            <w:pPr>
              <w:pStyle w:val="BodyText"/>
              <w:keepLines w:val="1"/>
              <w:widowControl w:val="0"/>
              <w:spacing w:after="0" w:line="240" w:lineRule="atLeast"/>
              <w:ind w:left="0"/>
              <w:rPr>
                <w:noProof w:val="0"/>
                <w:lang w:val="sr-Latn-RS"/>
              </w:rPr>
            </w:pPr>
            <w:r w:rsidRPr="6FD1C50E" w:rsidR="79B48DB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sr-Latn-CS"/>
              </w:rPr>
              <w:t>Unosom osnovnih podataka i registrovanjem, posetilac dobija mogućnost da korsti sve usluge koje aplikacija pruža.</w:t>
            </w:r>
          </w:p>
          <w:p w:rsidR="6FD1C50E" w:rsidP="6FD1C50E" w:rsidRDefault="6FD1C50E" w14:paraId="0085DEC9" w14:textId="18FE9A3D">
            <w:pPr>
              <w:pStyle w:val="BodyText"/>
              <w:spacing w:after="0"/>
              <w:ind w:left="0"/>
              <w:rPr>
                <w:lang w:val="sr-Latn-RS"/>
              </w:rPr>
            </w:pPr>
          </w:p>
          <w:p w:rsidRPr="00A22BAC" w:rsidR="00206E1F" w:rsidRDefault="00206E1F" w14:paraId="463F29E8" wp14:textId="77777777">
            <w:pPr>
              <w:pStyle w:val="BodyText"/>
              <w:spacing w:after="0"/>
              <w:ind w:left="0"/>
              <w:rPr>
                <w:lang w:val="sr-Latn-RS"/>
              </w:rPr>
            </w:pPr>
          </w:p>
        </w:tc>
      </w:tr>
      <w:tr xmlns:wp14="http://schemas.microsoft.com/office/word/2010/wordml" w:rsidRPr="00A22BAC" w:rsidR="00206E1F" w:rsidTr="6FD1C50E" w14:paraId="39CF8FC2" wp14:textId="77777777">
        <w:tc>
          <w:tcPr>
            <w:tcW w:w="4230" w:type="dxa"/>
            <w:tcMar/>
          </w:tcPr>
          <w:p w:rsidRPr="00A22BAC" w:rsidR="00206E1F" w:rsidP="6FD1C50E" w:rsidRDefault="002922C4" w14:paraId="42BE1EDA" wp14:textId="033AE6E1">
            <w:pPr>
              <w:pStyle w:val="BodyText"/>
              <w:keepLines w:val="1"/>
              <w:widowControl w:val="0"/>
              <w:spacing w:after="0" w:line="240" w:lineRule="atLeast"/>
              <w:ind w:left="0"/>
              <w:rPr>
                <w:noProof w:val="0"/>
                <w:lang w:val="sr-Latn-RS"/>
              </w:rPr>
            </w:pPr>
            <w:r w:rsidRPr="6FD1C50E" w:rsidR="79B48DB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sr-Latn-CS"/>
              </w:rPr>
              <w:t xml:space="preserve">Mogućnost rezervisanja karata </w:t>
            </w:r>
            <w:r w:rsidRPr="6FD1C50E" w:rsidR="0242D62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sr-Latn-CS"/>
              </w:rPr>
              <w:t xml:space="preserve">i pregled već rezervisanih sedišta. </w:t>
            </w:r>
          </w:p>
          <w:p w:rsidRPr="00A22BAC" w:rsidR="00206E1F" w:rsidRDefault="002922C4" w14:paraId="1E9B723B" wp14:textId="54868157">
            <w:pPr>
              <w:pStyle w:val="BodyText"/>
              <w:spacing w:after="0"/>
              <w:ind w:left="0"/>
              <w:rPr>
                <w:lang w:val="sr-Latn-RS"/>
              </w:rPr>
            </w:pPr>
          </w:p>
        </w:tc>
        <w:tc>
          <w:tcPr>
            <w:tcW w:w="4518" w:type="dxa"/>
            <w:tcMar/>
          </w:tcPr>
          <w:p w:rsidR="42B22681" w:rsidP="6FD1C50E" w:rsidRDefault="42B22681" w14:paraId="155585A1" w14:textId="2663EEA6">
            <w:pPr>
              <w:pStyle w:val="BodyText"/>
              <w:bidi w:val="0"/>
              <w:spacing w:before="0" w:beforeAutospacing="off" w:after="0" w:afterAutospacing="off"/>
              <w:ind w:left="0" w:right="0"/>
              <w:jc w:val="left"/>
              <w:rPr>
                <w:lang w:val="sr-Latn-RS"/>
              </w:rPr>
            </w:pPr>
            <w:r w:rsidRPr="6FD1C50E" w:rsidR="42B22681">
              <w:rPr>
                <w:lang w:val="sr-Latn-RS"/>
              </w:rPr>
              <w:t>Korisnik na osno</w:t>
            </w:r>
            <w:r w:rsidRPr="6FD1C50E" w:rsidR="39955A80">
              <w:rPr>
                <w:lang w:val="sr-Latn-RS"/>
              </w:rPr>
              <w:t>vu</w:t>
            </w:r>
            <w:r w:rsidRPr="6FD1C50E" w:rsidR="42B22681">
              <w:rPr>
                <w:lang w:val="sr-Latn-RS"/>
              </w:rPr>
              <w:t xml:space="preserve"> slobodnih mesta bira </w:t>
            </w:r>
            <w:r w:rsidRPr="6FD1C50E" w:rsidR="01570BB3">
              <w:rPr>
                <w:lang w:val="sr-Latn-RS"/>
              </w:rPr>
              <w:t>predstavu i odgovarajuć</w:t>
            </w:r>
            <w:r w:rsidRPr="6FD1C50E" w:rsidR="3FFBF0E4">
              <w:rPr>
                <w:lang w:val="sr-Latn-RS"/>
              </w:rPr>
              <w:t xml:space="preserve">a sedišta za svoju rezervaciju. </w:t>
            </w:r>
          </w:p>
          <w:p w:rsidRPr="00A22BAC" w:rsidR="00206E1F" w:rsidP="00A12200" w:rsidRDefault="00206E1F" w14:paraId="3B7B4B86" wp14:textId="77777777">
            <w:pPr>
              <w:pStyle w:val="BodyText"/>
              <w:spacing w:after="0"/>
              <w:ind w:left="0"/>
              <w:rPr>
                <w:lang w:val="sr-Latn-RS"/>
              </w:rPr>
            </w:pPr>
          </w:p>
        </w:tc>
      </w:tr>
      <w:tr xmlns:wp14="http://schemas.microsoft.com/office/word/2010/wordml" w:rsidRPr="00A22BAC" w:rsidR="00206E1F" w:rsidTr="6FD1C50E" w14:paraId="475C006F" wp14:textId="77777777">
        <w:tc>
          <w:tcPr>
            <w:tcW w:w="4230" w:type="dxa"/>
            <w:tcMar/>
          </w:tcPr>
          <w:p w:rsidRPr="00A22BAC" w:rsidR="00206E1F" w:rsidP="6FD1C50E" w:rsidRDefault="002922C4" w14:paraId="6EE81F1F" wp14:textId="4771D7FB">
            <w:pPr>
              <w:pStyle w:val="BodyText"/>
              <w:keepLines w:val="1"/>
              <w:widowControl w:val="0"/>
              <w:spacing w:after="0" w:line="240" w:lineRule="atLeast"/>
              <w:ind w:left="0"/>
              <w:rPr>
                <w:noProof w:val="0"/>
                <w:lang w:val="sr-Latn-RS"/>
              </w:rPr>
            </w:pPr>
            <w:r w:rsidRPr="6FD1C50E" w:rsidR="783A3FB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sr-Latn-CS"/>
              </w:rPr>
              <w:t>Podrška na srpskom jeziku</w:t>
            </w:r>
          </w:p>
          <w:p w:rsidRPr="00A22BAC" w:rsidR="00206E1F" w:rsidRDefault="002922C4" w14:paraId="4300C6C0" wp14:textId="149075FF">
            <w:pPr>
              <w:pStyle w:val="BodyText"/>
              <w:spacing w:after="0"/>
              <w:ind w:left="0"/>
              <w:rPr>
                <w:lang w:val="sr-Latn-RS"/>
              </w:rPr>
            </w:pPr>
          </w:p>
        </w:tc>
        <w:tc>
          <w:tcPr>
            <w:tcW w:w="4518" w:type="dxa"/>
            <w:tcMar/>
          </w:tcPr>
          <w:p w:rsidR="783A3FB1" w:rsidP="6FD1C50E" w:rsidRDefault="783A3FB1" w14:paraId="458C655F" w14:textId="5FF055CB">
            <w:pPr>
              <w:keepLines w:val="1"/>
              <w:widowControl w:val="0"/>
              <w:spacing w:after="0" w:line="240" w:lineRule="atLeast"/>
              <w:ind w:left="0"/>
              <w:rPr>
                <w:noProof w:val="0"/>
                <w:lang w:val="sr-Latn-RS"/>
              </w:rPr>
            </w:pPr>
            <w:r w:rsidRPr="6FD1C50E" w:rsidR="783A3FB1">
              <w:rPr>
                <w:rStyle w:val="tojvnm2t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Svim</w:t>
            </w:r>
            <w:r w:rsidRPr="6FD1C50E" w:rsidR="783A3FB1">
              <w:rPr>
                <w:rStyle w:val="tojvnm2t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6FD1C50E" w:rsidR="783A3FB1">
              <w:rPr>
                <w:rStyle w:val="tojvnm2t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ljubiteljima</w:t>
            </w:r>
            <w:r w:rsidRPr="6FD1C50E" w:rsidR="783A3FB1">
              <w:rPr>
                <w:rStyle w:val="tojvnm2t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6FD1C50E" w:rsidR="783A3FB1">
              <w:rPr>
                <w:rStyle w:val="tojvnm2t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pozori</w:t>
            </w:r>
            <w:r w:rsidRPr="6FD1C50E" w:rsidR="783A3FB1">
              <w:rPr>
                <w:rStyle w:val="tojvnm2t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š</w:t>
            </w:r>
            <w:r w:rsidRPr="6FD1C50E" w:rsidR="783A3FB1">
              <w:rPr>
                <w:rStyle w:val="tojvnm2t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ni</w:t>
            </w:r>
            <w:r w:rsidRPr="6FD1C50E" w:rsidR="783A3FB1">
              <w:rPr>
                <w:rStyle w:val="tojvnm2t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h</w:t>
            </w:r>
            <w:r w:rsidRPr="6FD1C50E" w:rsidR="783A3FB1">
              <w:rPr>
                <w:rStyle w:val="tojvnm2t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6FD1C50E" w:rsidR="783A3FB1">
              <w:rPr>
                <w:rStyle w:val="tojvnm2t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predst</w:t>
            </w:r>
            <w:r w:rsidRPr="6FD1C50E" w:rsidR="783A3FB1">
              <w:rPr>
                <w:rStyle w:val="tojvnm2t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a</w:t>
            </w:r>
            <w:r w:rsidRPr="6FD1C50E" w:rsidR="783A3FB1">
              <w:rPr>
                <w:rStyle w:val="tojvnm2t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va</w:t>
            </w:r>
            <w:r w:rsidRPr="6FD1C50E" w:rsidR="783A3FB1">
              <w:rPr>
                <w:rStyle w:val="tojvnm2t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6FD1C50E" w:rsidR="783A3FB1">
              <w:rPr>
                <w:rStyle w:val="tojvnm2t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na</w:t>
            </w:r>
            <w:r w:rsidRPr="6FD1C50E" w:rsidR="783A3FB1">
              <w:rPr>
                <w:rStyle w:val="tojvnm2t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6FD1C50E" w:rsidR="783A3FB1">
              <w:rPr>
                <w:rStyle w:val="tojvnm2t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doma</w:t>
            </w:r>
            <w:r w:rsidRPr="6FD1C50E" w:rsidR="783A3FB1">
              <w:rPr>
                <w:rStyle w:val="tojvnm2t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ć</w:t>
            </w:r>
            <w:r w:rsidRPr="6FD1C50E" w:rsidR="783A3FB1">
              <w:rPr>
                <w:rStyle w:val="tojvnm2t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em</w:t>
            </w:r>
            <w:r w:rsidRPr="6FD1C50E" w:rsidR="783A3FB1">
              <w:rPr>
                <w:rStyle w:val="tojvnm2t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6FD1C50E" w:rsidR="783A3FB1">
              <w:rPr>
                <w:rStyle w:val="tojvnm2t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jeziku</w:t>
            </w:r>
            <w:r w:rsidRPr="6FD1C50E" w:rsidR="783A3FB1">
              <w:rPr>
                <w:rStyle w:val="tojvnm2t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6FD1C50E" w:rsidR="783A3FB1">
              <w:rPr>
                <w:rStyle w:val="tojvnm2t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bić</w:t>
            </w:r>
            <w:r w:rsidRPr="6FD1C50E" w:rsidR="783A3FB1">
              <w:rPr>
                <w:rStyle w:val="tojvnm2t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e</w:t>
            </w:r>
            <w:r w:rsidRPr="6FD1C50E" w:rsidR="783A3FB1">
              <w:rPr>
                <w:rStyle w:val="tojvnm2t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6FD1C50E" w:rsidR="783A3FB1">
              <w:rPr>
                <w:rStyle w:val="tojvnm2t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omoguć</w:t>
            </w:r>
            <w:r w:rsidRPr="6FD1C50E" w:rsidR="783A3FB1">
              <w:rPr>
                <w:rStyle w:val="tojvnm2t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e</w:t>
            </w:r>
            <w:r w:rsidRPr="6FD1C50E" w:rsidR="783A3FB1">
              <w:rPr>
                <w:rStyle w:val="tojvnm2t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no</w:t>
            </w:r>
            <w:r w:rsidRPr="6FD1C50E" w:rsidR="783A3FB1">
              <w:rPr>
                <w:rStyle w:val="tojvnm2t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da</w:t>
            </w:r>
            <w:r w:rsidRPr="6FD1C50E" w:rsidR="783A3FB1">
              <w:rPr>
                <w:rStyle w:val="tojvnm2t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6FD1C50E" w:rsidR="783A3FB1">
              <w:rPr>
                <w:rStyle w:val="tojvnm2t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pri</w:t>
            </w:r>
            <w:r w:rsidRPr="6FD1C50E" w:rsidR="783A3FB1">
              <w:rPr>
                <w:rStyle w:val="tojvnm2t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s</w:t>
            </w:r>
            <w:r w:rsidRPr="6FD1C50E" w:rsidR="783A3FB1">
              <w:rPr>
                <w:rStyle w:val="tojvnm2t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tupe</w:t>
            </w:r>
            <w:r w:rsidRPr="6FD1C50E" w:rsidR="783A3FB1">
              <w:rPr>
                <w:rStyle w:val="tojvnm2t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6FD1C50E" w:rsidR="783A3FB1">
              <w:rPr>
                <w:rStyle w:val="tojvnm2t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sajt</w:t>
            </w:r>
            <w:r w:rsidRPr="6FD1C50E" w:rsidR="783A3FB1">
              <w:rPr>
                <w:rStyle w:val="tojvnm2t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u</w:t>
            </w:r>
            <w:r w:rsidRPr="6FD1C50E" w:rsidR="783A3FB1">
              <w:rPr>
                <w:rStyle w:val="tojvnm2t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6FD1C50E" w:rsidR="783A3FB1">
              <w:rPr>
                <w:rStyle w:val="tojvnm2t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j</w:t>
            </w:r>
            <w:r w:rsidRPr="6FD1C50E" w:rsidR="783A3FB1">
              <w:rPr>
                <w:rStyle w:val="tojvnm2t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e</w:t>
            </w:r>
            <w:r w:rsidRPr="6FD1C50E" w:rsidR="783A3FB1">
              <w:rPr>
                <w:rStyle w:val="tojvnm2t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r</w:t>
            </w:r>
            <w:r w:rsidRPr="6FD1C50E" w:rsidR="783A3FB1">
              <w:rPr>
                <w:rStyle w:val="tojvnm2t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6FD1C50E" w:rsidR="783A3FB1">
              <w:rPr>
                <w:rStyle w:val="tojvnm2t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neć</w:t>
            </w:r>
            <w:r w:rsidRPr="6FD1C50E" w:rsidR="783A3FB1">
              <w:rPr>
                <w:rStyle w:val="tojvnm2t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e</w:t>
            </w:r>
            <w:r w:rsidRPr="6FD1C50E" w:rsidR="783A3FB1">
              <w:rPr>
                <w:rStyle w:val="tojvnm2t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6FD1C50E" w:rsidR="783A3FB1">
              <w:rPr>
                <w:rStyle w:val="tojvnm2t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b</w:t>
            </w:r>
            <w:r w:rsidRPr="6FD1C50E" w:rsidR="783A3FB1">
              <w:rPr>
                <w:rStyle w:val="tojvnm2t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i</w:t>
            </w:r>
            <w:r w:rsidRPr="6FD1C50E" w:rsidR="783A3FB1">
              <w:rPr>
                <w:rStyle w:val="tojvnm2t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ti</w:t>
            </w:r>
            <w:r w:rsidRPr="6FD1C50E" w:rsidR="783A3FB1">
              <w:rPr>
                <w:rStyle w:val="tojvnm2t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6FD1C50E" w:rsidR="783A3FB1">
              <w:rPr>
                <w:rStyle w:val="tojvnm2t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na</w:t>
            </w:r>
            <w:r w:rsidRPr="6FD1C50E" w:rsidR="783A3FB1">
              <w:rPr>
                <w:rStyle w:val="tojvnm2t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6FD1C50E" w:rsidR="783A3FB1">
              <w:rPr>
                <w:rStyle w:val="tojvnm2t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n</w:t>
            </w:r>
            <w:r w:rsidRPr="6FD1C50E" w:rsidR="783A3FB1">
              <w:rPr>
                <w:rStyle w:val="tojvnm2t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e</w:t>
            </w:r>
            <w:r w:rsidRPr="6FD1C50E" w:rsidR="783A3FB1">
              <w:rPr>
                <w:rStyle w:val="tojvnm2t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kom</w:t>
            </w:r>
            <w:r w:rsidRPr="6FD1C50E" w:rsidR="783A3FB1">
              <w:rPr>
                <w:rStyle w:val="tojvnm2t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6FD1C50E" w:rsidR="783A3FB1">
              <w:rPr>
                <w:rStyle w:val="tojvnm2t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od</w:t>
            </w:r>
            <w:r w:rsidRPr="6FD1C50E" w:rsidR="783A3FB1">
              <w:rPr>
                <w:rStyle w:val="tojvnm2t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6FD1C50E" w:rsidR="783A3FB1">
              <w:rPr>
                <w:rStyle w:val="tojvnm2t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st</w:t>
            </w:r>
            <w:r w:rsidRPr="6FD1C50E" w:rsidR="783A3FB1">
              <w:rPr>
                <w:rStyle w:val="tojvnm2t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ranih</w:t>
            </w:r>
            <w:r w:rsidRPr="6FD1C50E" w:rsidR="783A3FB1">
              <w:rPr>
                <w:rStyle w:val="tojvnm2t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6FD1C50E" w:rsidR="783A3FB1">
              <w:rPr>
                <w:rStyle w:val="tojvnm2t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j</w:t>
            </w:r>
            <w:r w:rsidRPr="6FD1C50E" w:rsidR="783A3FB1">
              <w:rPr>
                <w:rStyle w:val="tojvnm2t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e</w:t>
            </w:r>
            <w:r w:rsidRPr="6FD1C50E" w:rsidR="783A3FB1">
              <w:rPr>
                <w:rStyle w:val="tojvnm2t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zika</w:t>
            </w:r>
            <w:r w:rsidRPr="6FD1C50E" w:rsidR="783A3FB1">
              <w:rPr>
                <w:rStyle w:val="tojvnm2t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– </w:t>
            </w:r>
            <w:r w:rsidRPr="6FD1C50E" w:rsidR="783A3FB1">
              <w:rPr>
                <w:rStyle w:val="tojvnm2t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osn</w:t>
            </w:r>
            <w:r w:rsidRPr="6FD1C50E" w:rsidR="783A3FB1">
              <w:rPr>
                <w:rStyle w:val="tojvnm2t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o</w:t>
            </w:r>
            <w:r w:rsidRPr="6FD1C50E" w:rsidR="783A3FB1">
              <w:rPr>
                <w:rStyle w:val="tojvnm2t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vno</w:t>
            </w:r>
            <w:r w:rsidRPr="6FD1C50E" w:rsidR="783A3FB1">
              <w:rPr>
                <w:rStyle w:val="tojvnm2t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6FD1C50E" w:rsidR="783A3FB1">
              <w:rPr>
                <w:rStyle w:val="tojvnm2t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pozna</w:t>
            </w:r>
            <w:r w:rsidRPr="6FD1C50E" w:rsidR="783A3FB1">
              <w:rPr>
                <w:rStyle w:val="tojvnm2t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v</w:t>
            </w:r>
            <w:r w:rsidRPr="6FD1C50E" w:rsidR="783A3FB1">
              <w:rPr>
                <w:rStyle w:val="tojvnm2t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a</w:t>
            </w:r>
            <w:r w:rsidRPr="6FD1C50E" w:rsidR="783A3FB1">
              <w:rPr>
                <w:rStyle w:val="tojvnm2t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n</w:t>
            </w:r>
            <w:r w:rsidRPr="6FD1C50E" w:rsidR="783A3FB1">
              <w:rPr>
                <w:rStyle w:val="tojvnm2t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je</w:t>
            </w:r>
            <w:r w:rsidRPr="6FD1C50E" w:rsidR="783A3FB1">
              <w:rPr>
                <w:rStyle w:val="tojvnm2t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6FD1C50E" w:rsidR="783A3FB1">
              <w:rPr>
                <w:rStyle w:val="tojvnm2t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i</w:t>
            </w:r>
            <w:r w:rsidRPr="6FD1C50E" w:rsidR="783A3FB1">
              <w:rPr>
                <w:rStyle w:val="tojvnm2t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n</w:t>
            </w:r>
            <w:r w:rsidRPr="6FD1C50E" w:rsidR="783A3FB1">
              <w:rPr>
                <w:rStyle w:val="tojvnm2t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te</w:t>
            </w:r>
            <w:r w:rsidRPr="6FD1C50E" w:rsidR="783A3FB1">
              <w:rPr>
                <w:rStyle w:val="tojvnm2t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r</w:t>
            </w:r>
            <w:r w:rsidRPr="6FD1C50E" w:rsidR="783A3FB1">
              <w:rPr>
                <w:rStyle w:val="tojvnm2t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neta</w:t>
            </w:r>
            <w:r w:rsidRPr="6FD1C50E" w:rsidR="783A3FB1">
              <w:rPr>
                <w:rStyle w:val="tojvnm2t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6FD1C50E" w:rsidR="783A3FB1">
              <w:rPr>
                <w:rStyle w:val="tojvnm2t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i</w:t>
            </w:r>
            <w:r w:rsidRPr="6FD1C50E" w:rsidR="783A3FB1">
              <w:rPr>
                <w:rStyle w:val="tojvnm2t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6FD1C50E" w:rsidR="783A3FB1">
              <w:rPr>
                <w:rStyle w:val="tojvnm2t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ra</w:t>
            </w:r>
            <w:r w:rsidRPr="6FD1C50E" w:rsidR="783A3FB1">
              <w:rPr>
                <w:rStyle w:val="tojvnm2t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d</w:t>
            </w:r>
            <w:r w:rsidRPr="6FD1C50E" w:rsidR="783A3FB1">
              <w:rPr>
                <w:rStyle w:val="tojvnm2t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a</w:t>
            </w:r>
            <w:r w:rsidRPr="6FD1C50E" w:rsidR="783A3FB1">
              <w:rPr>
                <w:rStyle w:val="tojvnm2t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6FD1C50E" w:rsidR="783A3FB1">
              <w:rPr>
                <w:rStyle w:val="tojvnm2t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sa</w:t>
            </w:r>
            <w:r w:rsidRPr="6FD1C50E" w:rsidR="783A3FB1">
              <w:rPr>
                <w:rStyle w:val="tojvnm2t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6FD1C50E" w:rsidR="783A3FB1">
              <w:rPr>
                <w:rStyle w:val="tojvnm2t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rač</w:t>
            </w:r>
            <w:r w:rsidRPr="6FD1C50E" w:rsidR="783A3FB1">
              <w:rPr>
                <w:rStyle w:val="tojvnm2t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u</w:t>
            </w:r>
            <w:r w:rsidRPr="6FD1C50E" w:rsidR="783A3FB1">
              <w:rPr>
                <w:rStyle w:val="tojvnm2t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narom</w:t>
            </w:r>
            <w:r w:rsidRPr="6FD1C50E" w:rsidR="783A3FB1">
              <w:rPr>
                <w:rStyle w:val="tojvnm2t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/</w:t>
            </w:r>
            <w:r w:rsidRPr="6FD1C50E" w:rsidR="783A3FB1">
              <w:rPr>
                <w:rStyle w:val="tojvnm2t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pam</w:t>
            </w:r>
            <w:r w:rsidRPr="6FD1C50E" w:rsidR="783A3FB1">
              <w:rPr>
                <w:rStyle w:val="tojvnm2t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e</w:t>
            </w:r>
            <w:r w:rsidRPr="6FD1C50E" w:rsidR="783A3FB1">
              <w:rPr>
                <w:rStyle w:val="tojvnm2t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tnim</w:t>
            </w:r>
            <w:r w:rsidRPr="6FD1C50E" w:rsidR="783A3FB1">
              <w:rPr>
                <w:rStyle w:val="tojvnm2t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6FD1C50E" w:rsidR="783A3FB1">
              <w:rPr>
                <w:rStyle w:val="tojvnm2t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telefono</w:t>
            </w:r>
            <w:r w:rsidRPr="6FD1C50E" w:rsidR="783A3FB1">
              <w:rPr>
                <w:rStyle w:val="tojvnm2t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m</w:t>
            </w:r>
            <w:r w:rsidRPr="6FD1C50E" w:rsidR="783A3FB1">
              <w:rPr>
                <w:rStyle w:val="tojvnm2t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6FD1C50E" w:rsidR="783A3FB1">
              <w:rPr>
                <w:rStyle w:val="tojvnm2t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bi</w:t>
            </w:r>
            <w:r w:rsidRPr="6FD1C50E" w:rsidR="783A3FB1">
              <w:rPr>
                <w:rStyle w:val="tojvnm2t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će</w:t>
            </w:r>
            <w:r w:rsidRPr="6FD1C50E" w:rsidR="783A3FB1">
              <w:rPr>
                <w:rStyle w:val="tojvnm2t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6FD1C50E" w:rsidR="783A3FB1">
              <w:rPr>
                <w:rStyle w:val="tojvnm2t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dovol</w:t>
            </w:r>
            <w:r w:rsidRPr="6FD1C50E" w:rsidR="783A3FB1">
              <w:rPr>
                <w:rStyle w:val="tojvnm2t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j</w:t>
            </w:r>
            <w:r w:rsidRPr="6FD1C50E" w:rsidR="783A3FB1">
              <w:rPr>
                <w:rStyle w:val="tojvnm2t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no</w:t>
            </w:r>
            <w:r w:rsidRPr="6FD1C50E" w:rsidR="783A3FB1">
              <w:rPr>
                <w:rStyle w:val="tojvnm2t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da </w:t>
            </w:r>
            <w:r w:rsidRPr="6FD1C50E" w:rsidR="783A3FB1">
              <w:rPr>
                <w:rStyle w:val="tojvnm2t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k</w:t>
            </w:r>
            <w:r w:rsidRPr="6FD1C50E" w:rsidR="783A3FB1">
              <w:rPr>
                <w:rStyle w:val="tojvnm2t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o</w:t>
            </w:r>
            <w:r w:rsidRPr="6FD1C50E" w:rsidR="783A3FB1">
              <w:rPr>
                <w:rStyle w:val="tojvnm2t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risn</w:t>
            </w:r>
            <w:r w:rsidRPr="6FD1C50E" w:rsidR="783A3FB1">
              <w:rPr>
                <w:rStyle w:val="tojvnm2t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i</w:t>
            </w:r>
            <w:r w:rsidRPr="6FD1C50E" w:rsidR="783A3FB1">
              <w:rPr>
                <w:rStyle w:val="tojvnm2t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k</w:t>
            </w:r>
            <w:r w:rsidRPr="6FD1C50E" w:rsidR="783A3FB1">
              <w:rPr>
                <w:rStyle w:val="tojvnm2t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6FD1C50E" w:rsidR="783A3FB1">
              <w:rPr>
                <w:rStyle w:val="tojvnm2t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posta</w:t>
            </w:r>
            <w:r w:rsidRPr="6FD1C50E" w:rsidR="783A3FB1">
              <w:rPr>
                <w:rStyle w:val="tojvnm2t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ne</w:t>
            </w:r>
            <w:r w:rsidRPr="6FD1C50E" w:rsidR="783A3FB1">
              <w:rPr>
                <w:rStyle w:val="tojvnm2t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6FD1C50E" w:rsidR="783A3FB1">
              <w:rPr>
                <w:rStyle w:val="tojvnm2t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član</w:t>
            </w:r>
            <w:r w:rsidRPr="6FD1C50E" w:rsidR="783A3FB1">
              <w:rPr>
                <w:rStyle w:val="tojvnm2t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6FD1C50E" w:rsidR="783A3FB1">
              <w:rPr>
                <w:rStyle w:val="tojvnm2t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i</w:t>
            </w:r>
            <w:r w:rsidRPr="6FD1C50E" w:rsidR="783A3FB1">
              <w:rPr>
                <w:rStyle w:val="tojvnm2t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6FD1C50E" w:rsidR="783A3FB1">
              <w:rPr>
                <w:rStyle w:val="tojvnm2t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uživa</w:t>
            </w:r>
            <w:r w:rsidRPr="6FD1C50E" w:rsidR="783A3FB1">
              <w:rPr>
                <w:rStyle w:val="tojvnm2t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6FD1C50E" w:rsidR="783A3FB1">
              <w:rPr>
                <w:rStyle w:val="tojvnm2t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u </w:t>
            </w:r>
            <w:r w:rsidRPr="6FD1C50E" w:rsidR="783A3FB1">
              <w:rPr>
                <w:rStyle w:val="tojvnm2t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mo</w:t>
            </w:r>
            <w:r w:rsidRPr="6FD1C50E" w:rsidR="783A3FB1">
              <w:rPr>
                <w:rStyle w:val="tojvnm2t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g</w:t>
            </w:r>
            <w:r w:rsidRPr="6FD1C50E" w:rsidR="783A3FB1">
              <w:rPr>
                <w:rStyle w:val="tojvnm2t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ućnostima</w:t>
            </w:r>
            <w:r w:rsidRPr="6FD1C50E" w:rsidR="783A3FB1">
              <w:rPr>
                <w:rStyle w:val="tojvnm2t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6FD1C50E" w:rsidR="783A3FB1">
              <w:rPr>
                <w:rStyle w:val="tojvnm2t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k</w:t>
            </w:r>
            <w:r w:rsidRPr="6FD1C50E" w:rsidR="783A3FB1">
              <w:rPr>
                <w:rStyle w:val="tojvnm2t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oje</w:t>
            </w:r>
            <w:r w:rsidRPr="6FD1C50E" w:rsidR="783A3FB1">
              <w:rPr>
                <w:rStyle w:val="tojvnm2t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6FD1C50E" w:rsidR="783A3FB1">
              <w:rPr>
                <w:rStyle w:val="tojvnm2t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a</w:t>
            </w:r>
            <w:r w:rsidRPr="6FD1C50E" w:rsidR="783A3FB1">
              <w:rPr>
                <w:rStyle w:val="tojvnm2t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plikacija</w:t>
            </w:r>
            <w:r w:rsidRPr="6FD1C50E" w:rsidR="783A3FB1">
              <w:rPr>
                <w:rStyle w:val="tojvnm2t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6FD1C50E" w:rsidR="783A3FB1">
              <w:rPr>
                <w:rStyle w:val="tojvnm2t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pruža</w:t>
            </w:r>
            <w:r w:rsidRPr="6FD1C50E" w:rsidR="783A3FB1">
              <w:rPr>
                <w:rStyle w:val="tojvnm2t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.</w:t>
            </w:r>
          </w:p>
          <w:p w:rsidR="6FD1C50E" w:rsidP="6FD1C50E" w:rsidRDefault="6FD1C50E" w14:paraId="3DFE30B3" w14:textId="4DDC6C97">
            <w:pPr>
              <w:pStyle w:val="BodyText"/>
              <w:spacing w:after="0"/>
              <w:ind w:left="0"/>
              <w:rPr>
                <w:lang w:val="sr-Latn-RS"/>
              </w:rPr>
            </w:pPr>
          </w:p>
          <w:p w:rsidRPr="00A22BAC" w:rsidR="00A12200" w:rsidRDefault="00A12200" w14:paraId="3A0FF5F2" wp14:textId="77777777">
            <w:pPr>
              <w:pStyle w:val="BodyText"/>
              <w:spacing w:after="0"/>
              <w:ind w:left="0"/>
              <w:rPr>
                <w:lang w:val="sr-Latn-RS"/>
              </w:rPr>
            </w:pPr>
          </w:p>
          <w:p w:rsidRPr="00A22BAC" w:rsidR="00206E1F" w:rsidRDefault="00206E1F" w14:paraId="5630AD66" wp14:textId="77777777">
            <w:pPr>
              <w:pStyle w:val="BodyText"/>
              <w:spacing w:after="0"/>
              <w:ind w:left="0"/>
              <w:rPr>
                <w:lang w:val="sr-Latn-RS"/>
              </w:rPr>
            </w:pPr>
          </w:p>
        </w:tc>
      </w:tr>
      <w:tr xmlns:wp14="http://schemas.microsoft.com/office/word/2010/wordml" w:rsidRPr="00A22BAC" w:rsidR="00206E1F" w:rsidTr="6FD1C50E" w14:paraId="289606AC" wp14:textId="77777777">
        <w:tc>
          <w:tcPr>
            <w:tcW w:w="4230" w:type="dxa"/>
            <w:tcMar/>
          </w:tcPr>
          <w:p w:rsidRPr="00A22BAC" w:rsidR="00206E1F" w:rsidRDefault="002922C4" w14:paraId="5E35960D" wp14:textId="77777777">
            <w:pPr>
              <w:pStyle w:val="BodyText"/>
              <w:spacing w:after="0"/>
              <w:ind w:left="0"/>
              <w:rPr>
                <w:lang w:val="sr-Latn-RS"/>
              </w:rPr>
            </w:pPr>
            <w:r w:rsidRPr="00A22BAC">
              <w:rPr>
                <w:lang w:val="sr-Latn-RS"/>
              </w:rPr>
              <w:t>Jednostavno ažuriranje podataka sa bilo koje lokacije</w:t>
            </w:r>
          </w:p>
        </w:tc>
        <w:tc>
          <w:tcPr>
            <w:tcW w:w="4518" w:type="dxa"/>
            <w:tcMar/>
          </w:tcPr>
          <w:p w:rsidRPr="00A22BAC" w:rsidR="00206E1F" w:rsidP="006F37E4" w:rsidRDefault="00A12200" w14:paraId="2CB35D73" wp14:textId="77777777">
            <w:pPr>
              <w:pStyle w:val="BodyText"/>
              <w:spacing w:after="0"/>
              <w:ind w:left="0"/>
              <w:rPr>
                <w:lang w:val="sr-Latn-RS"/>
              </w:rPr>
            </w:pPr>
            <w:r w:rsidRPr="00A22BAC">
              <w:rPr>
                <w:lang w:val="sr-Latn-RS"/>
              </w:rPr>
              <w:t xml:space="preserve">Mogućnost pristupa i ažuriranja svih podataka sa bilo koje lokacije </w:t>
            </w:r>
            <w:r w:rsidRPr="00A22BAC" w:rsidR="006F37E4">
              <w:rPr>
                <w:lang w:val="sr-Latn-RS"/>
              </w:rPr>
              <w:t>korišćenjem PC-a i Internet konekcije</w:t>
            </w:r>
            <w:r w:rsidRPr="00A22BAC" w:rsidR="00206E1F">
              <w:rPr>
                <w:lang w:val="sr-Latn-RS"/>
              </w:rPr>
              <w:t>.</w:t>
            </w:r>
          </w:p>
          <w:p w:rsidRPr="00A22BAC" w:rsidR="00206E1F" w:rsidRDefault="00206E1F" w14:paraId="61829076" wp14:textId="77777777">
            <w:pPr>
              <w:pStyle w:val="BodyText"/>
              <w:spacing w:after="0"/>
              <w:ind w:left="0"/>
              <w:rPr>
                <w:lang w:val="sr-Latn-RS"/>
              </w:rPr>
            </w:pPr>
          </w:p>
        </w:tc>
      </w:tr>
    </w:tbl>
    <w:p xmlns:wp14="http://schemas.microsoft.com/office/word/2010/wordml" w:rsidRPr="00A22BAC" w:rsidR="00206E1F" w:rsidRDefault="00206E1F" w14:paraId="2BA226A1" wp14:textId="77777777">
      <w:pPr>
        <w:pStyle w:val="BodyText"/>
        <w:rPr>
          <w:lang w:val="sr-Latn-RS"/>
        </w:rPr>
      </w:pPr>
    </w:p>
    <w:p xmlns:wp14="http://schemas.microsoft.com/office/word/2010/wordml" w:rsidRPr="00A22BAC" w:rsidR="00206E1F" w:rsidP="00D44844" w:rsidRDefault="00D44844" w14:paraId="103B60FB" wp14:textId="77777777">
      <w:pPr>
        <w:pStyle w:val="Heading2"/>
        <w:rPr>
          <w:lang w:val="sr-Latn-RS"/>
        </w:rPr>
      </w:pPr>
      <w:bookmarkStart w:name="_Toc161771507" w:id="17"/>
      <w:r w:rsidRPr="3442ACE4" w:rsidR="34AD75A3">
        <w:rPr>
          <w:lang w:val="sr-Latn-RS"/>
        </w:rPr>
        <w:t>Pretpostavke i zavisnosti</w:t>
      </w:r>
      <w:bookmarkEnd w:id="17"/>
    </w:p>
    <w:p xmlns:wp14="http://schemas.microsoft.com/office/word/2010/wordml" w:rsidRPr="00A22BAC" w:rsidR="00206E1F" w:rsidP="00445A8C" w:rsidRDefault="00D67D2B" w14:paraId="5408887B" wp14:textId="1A3797AA">
      <w:pPr>
        <w:pStyle w:val="BodyText"/>
        <w:rPr>
          <w:lang w:val="sr-Latn-RS"/>
        </w:rPr>
      </w:pPr>
      <w:r w:rsidRPr="6FD1C50E" w:rsidR="36DF24E3">
        <w:rPr>
          <w:lang w:val="sr-Latn-RS"/>
        </w:rPr>
        <w:t>S</w:t>
      </w:r>
      <w:r w:rsidRPr="6FD1C50E" w:rsidR="00445A8C">
        <w:rPr>
          <w:lang w:val="sr-Latn-RS"/>
        </w:rPr>
        <w:t>istem</w:t>
      </w:r>
      <w:r w:rsidRPr="6FD1C50E" w:rsidR="17986490">
        <w:rPr>
          <w:lang w:val="sr-Latn-RS"/>
        </w:rPr>
        <w:t xml:space="preserve"> Narodnog pozorišta </w:t>
      </w:r>
      <w:r w:rsidRPr="6FD1C50E" w:rsidR="00445A8C">
        <w:rPr>
          <w:lang w:val="sr-Latn-RS"/>
        </w:rPr>
        <w:t xml:space="preserve">, kao </w:t>
      </w:r>
      <w:r w:rsidRPr="6FD1C50E" w:rsidR="00445A8C">
        <w:rPr>
          <w:lang w:val="sr-Latn-RS"/>
        </w:rPr>
        <w:t>Web</w:t>
      </w:r>
      <w:r w:rsidRPr="6FD1C50E" w:rsidR="00445A8C">
        <w:rPr>
          <w:lang w:val="sr-Latn-RS"/>
        </w:rPr>
        <w:t xml:space="preserve"> aplikacija je zavisan od</w:t>
      </w:r>
      <w:r w:rsidRPr="6FD1C50E" w:rsidR="00D67D2B">
        <w:rPr>
          <w:lang w:val="sr-Latn-RS"/>
        </w:rPr>
        <w:t>:</w:t>
      </w:r>
    </w:p>
    <w:p xmlns:wp14="http://schemas.microsoft.com/office/word/2010/wordml" w:rsidRPr="00A22BAC" w:rsidR="00D67D2B" w:rsidP="00445A8C" w:rsidRDefault="00D67D2B" w14:paraId="2965FF70" wp14:textId="77777777">
      <w:pPr>
        <w:pStyle w:val="BodyText"/>
        <w:numPr>
          <w:ilvl w:val="0"/>
          <w:numId w:val="10"/>
        </w:numPr>
        <w:tabs>
          <w:tab w:val="clear" w:pos="360"/>
          <w:tab w:val="num" w:pos="1080"/>
        </w:tabs>
        <w:ind w:left="1080"/>
        <w:rPr>
          <w:lang w:val="sr-Latn-RS"/>
        </w:rPr>
      </w:pPr>
      <w:r w:rsidRPr="00A22BAC">
        <w:rPr>
          <w:lang w:val="sr-Latn-RS"/>
        </w:rPr>
        <w:t>Podršk</w:t>
      </w:r>
      <w:r w:rsidRPr="00A22BAC" w:rsidR="00445A8C">
        <w:rPr>
          <w:lang w:val="sr-Latn-RS"/>
        </w:rPr>
        <w:t>a</w:t>
      </w:r>
      <w:r w:rsidRPr="00A22BAC">
        <w:rPr>
          <w:lang w:val="sr-Latn-RS"/>
        </w:rPr>
        <w:t xml:space="preserve"> </w:t>
      </w:r>
      <w:proofErr w:type="spellStart"/>
      <w:r w:rsidRPr="00A22BAC">
        <w:rPr>
          <w:lang w:val="sr-Latn-RS"/>
        </w:rPr>
        <w:t>Web</w:t>
      </w:r>
      <w:proofErr w:type="spellEnd"/>
      <w:r w:rsidRPr="00A22BAC">
        <w:rPr>
          <w:lang w:val="sr-Latn-RS"/>
        </w:rPr>
        <w:t xml:space="preserve"> servera za izabrani </w:t>
      </w:r>
      <w:proofErr w:type="spellStart"/>
      <w:r w:rsidRPr="00A22BAC">
        <w:rPr>
          <w:lang w:val="sr-Latn-RS"/>
        </w:rPr>
        <w:t>skripting</w:t>
      </w:r>
      <w:proofErr w:type="spellEnd"/>
      <w:r w:rsidRPr="00A22BAC">
        <w:rPr>
          <w:lang w:val="sr-Latn-RS"/>
        </w:rPr>
        <w:t xml:space="preserve"> jezik.</w:t>
      </w:r>
    </w:p>
    <w:p xmlns:wp14="http://schemas.microsoft.com/office/word/2010/wordml" w:rsidRPr="00A22BAC" w:rsidR="00206E1F" w:rsidP="00445A8C" w:rsidRDefault="00D67D2B" w14:paraId="6B4ECDC8" wp14:textId="77777777">
      <w:pPr>
        <w:pStyle w:val="BodyText"/>
        <w:numPr>
          <w:ilvl w:val="0"/>
          <w:numId w:val="10"/>
        </w:numPr>
        <w:tabs>
          <w:tab w:val="clear" w:pos="360"/>
          <w:tab w:val="num" w:pos="1080"/>
        </w:tabs>
        <w:ind w:left="1080"/>
        <w:rPr>
          <w:lang w:val="sr-Latn-RS"/>
        </w:rPr>
      </w:pPr>
      <w:r w:rsidRPr="00A22BAC">
        <w:rPr>
          <w:lang w:val="sr-Latn-RS"/>
        </w:rPr>
        <w:t>Podršk</w:t>
      </w:r>
      <w:r w:rsidRPr="00A22BAC" w:rsidR="00445A8C">
        <w:rPr>
          <w:lang w:val="sr-Latn-RS"/>
        </w:rPr>
        <w:t>a</w:t>
      </w:r>
      <w:r w:rsidRPr="00A22BAC">
        <w:rPr>
          <w:lang w:val="sr-Latn-RS"/>
        </w:rPr>
        <w:t xml:space="preserve"> </w:t>
      </w:r>
      <w:proofErr w:type="spellStart"/>
      <w:r w:rsidRPr="00A22BAC" w:rsidR="00C206AF">
        <w:rPr>
          <w:lang w:val="sr-Latn-RS"/>
        </w:rPr>
        <w:t>skripting</w:t>
      </w:r>
      <w:proofErr w:type="spellEnd"/>
      <w:r w:rsidRPr="00A22BAC" w:rsidR="00C206AF">
        <w:rPr>
          <w:lang w:val="sr-Latn-RS"/>
        </w:rPr>
        <w:t xml:space="preserve"> jezika za </w:t>
      </w:r>
      <w:proofErr w:type="spellStart"/>
      <w:r w:rsidRPr="00A22BAC" w:rsidR="00C206AF">
        <w:rPr>
          <w:lang w:val="sr-Latn-RS"/>
        </w:rPr>
        <w:t>Linux</w:t>
      </w:r>
      <w:proofErr w:type="spellEnd"/>
      <w:r w:rsidRPr="00A22BAC" w:rsidR="00C206AF">
        <w:rPr>
          <w:lang w:val="sr-Latn-RS"/>
        </w:rPr>
        <w:t xml:space="preserve"> i Windows platformu.</w:t>
      </w:r>
      <w:r w:rsidRPr="00A22BAC" w:rsidR="00206E1F">
        <w:rPr>
          <w:lang w:val="sr-Latn-RS"/>
        </w:rPr>
        <w:t xml:space="preserve"> </w:t>
      </w:r>
    </w:p>
    <w:p xmlns:wp14="http://schemas.microsoft.com/office/word/2010/wordml" w:rsidRPr="00A22BAC" w:rsidR="00C206AF" w:rsidP="00445A8C" w:rsidRDefault="00445A8C" w14:paraId="7CDFBEF4" wp14:textId="77777777">
      <w:pPr>
        <w:pStyle w:val="BodyText"/>
        <w:numPr>
          <w:ilvl w:val="0"/>
          <w:numId w:val="10"/>
        </w:numPr>
        <w:tabs>
          <w:tab w:val="clear" w:pos="360"/>
          <w:tab w:val="num" w:pos="1080"/>
        </w:tabs>
        <w:ind w:left="1080"/>
        <w:rPr>
          <w:lang w:val="sr-Latn-RS"/>
        </w:rPr>
      </w:pPr>
      <w:r w:rsidRPr="00A22BAC">
        <w:rPr>
          <w:lang w:val="sr-Latn-RS"/>
        </w:rPr>
        <w:t>Mogućnost p</w:t>
      </w:r>
      <w:r w:rsidRPr="00A22BAC" w:rsidR="00C206AF">
        <w:rPr>
          <w:lang w:val="sr-Latn-RS"/>
        </w:rPr>
        <w:t xml:space="preserve">ovezivanja sa DBMS-om iz </w:t>
      </w:r>
      <w:proofErr w:type="spellStart"/>
      <w:r w:rsidRPr="00A22BAC" w:rsidR="00C206AF">
        <w:rPr>
          <w:lang w:val="sr-Latn-RS"/>
        </w:rPr>
        <w:t>skripting</w:t>
      </w:r>
      <w:proofErr w:type="spellEnd"/>
      <w:r w:rsidRPr="00A22BAC" w:rsidR="00C206AF">
        <w:rPr>
          <w:lang w:val="sr-Latn-RS"/>
        </w:rPr>
        <w:t xml:space="preserve"> jezika.</w:t>
      </w:r>
    </w:p>
    <w:p xmlns:wp14="http://schemas.microsoft.com/office/word/2010/wordml" w:rsidRPr="00A22BAC" w:rsidR="00C206AF" w:rsidP="00445A8C" w:rsidRDefault="00C206AF" w14:paraId="395A78CD" wp14:textId="77777777">
      <w:pPr>
        <w:pStyle w:val="BodyText"/>
        <w:numPr>
          <w:ilvl w:val="0"/>
          <w:numId w:val="10"/>
        </w:numPr>
        <w:tabs>
          <w:tab w:val="clear" w:pos="360"/>
          <w:tab w:val="num" w:pos="1080"/>
        </w:tabs>
        <w:ind w:left="1080"/>
        <w:rPr>
          <w:lang w:val="sr-Latn-RS"/>
        </w:rPr>
      </w:pPr>
      <w:r w:rsidRPr="00A22BAC">
        <w:rPr>
          <w:lang w:val="sr-Latn-RS"/>
        </w:rPr>
        <w:t>Podršk</w:t>
      </w:r>
      <w:r w:rsidRPr="00A22BAC" w:rsidR="00445A8C">
        <w:rPr>
          <w:lang w:val="sr-Latn-RS"/>
        </w:rPr>
        <w:t>a</w:t>
      </w:r>
      <w:r w:rsidRPr="00A22BAC">
        <w:rPr>
          <w:lang w:val="sr-Latn-RS"/>
        </w:rPr>
        <w:t xml:space="preserve"> DBMS-a za </w:t>
      </w:r>
      <w:proofErr w:type="spellStart"/>
      <w:r w:rsidRPr="00A22BAC">
        <w:rPr>
          <w:lang w:val="sr-Latn-RS"/>
        </w:rPr>
        <w:t>Linux</w:t>
      </w:r>
      <w:proofErr w:type="spellEnd"/>
      <w:r w:rsidRPr="00A22BAC">
        <w:rPr>
          <w:lang w:val="sr-Latn-RS"/>
        </w:rPr>
        <w:t xml:space="preserve"> i Windows platformu.</w:t>
      </w:r>
    </w:p>
    <w:p xmlns:wp14="http://schemas.microsoft.com/office/word/2010/wordml" w:rsidRPr="00A22BAC" w:rsidR="00445A8C" w:rsidP="00445A8C" w:rsidRDefault="00445A8C" w14:paraId="7E7704E9" wp14:textId="77777777">
      <w:pPr>
        <w:pStyle w:val="BodyText"/>
        <w:numPr>
          <w:ilvl w:val="0"/>
          <w:numId w:val="10"/>
        </w:numPr>
        <w:tabs>
          <w:tab w:val="clear" w:pos="360"/>
          <w:tab w:val="num" w:pos="1080"/>
        </w:tabs>
        <w:ind w:left="1080"/>
        <w:rPr>
          <w:lang w:val="sr-Latn-RS"/>
        </w:rPr>
      </w:pPr>
      <w:r w:rsidRPr="00A22BAC">
        <w:rPr>
          <w:lang w:val="sr-Latn-RS"/>
        </w:rPr>
        <w:t xml:space="preserve">Funkcionalnosti </w:t>
      </w:r>
      <w:proofErr w:type="spellStart"/>
      <w:r w:rsidRPr="00A22BAC">
        <w:rPr>
          <w:lang w:val="sr-Latn-RS"/>
        </w:rPr>
        <w:t>Web</w:t>
      </w:r>
      <w:proofErr w:type="spellEnd"/>
      <w:r w:rsidRPr="00A22BAC">
        <w:rPr>
          <w:lang w:val="sr-Latn-RS"/>
        </w:rPr>
        <w:t xml:space="preserve"> čitača koje korisnici upotrebljavaju za pristupanje portalu.</w:t>
      </w:r>
    </w:p>
    <w:p xmlns:wp14="http://schemas.microsoft.com/office/word/2010/wordml" w:rsidRPr="00A22BAC" w:rsidR="00206E1F" w:rsidP="00B849B5" w:rsidRDefault="00D44844" w14:paraId="03492230" wp14:textId="77777777">
      <w:pPr>
        <w:pStyle w:val="Heading2"/>
        <w:rPr>
          <w:lang w:val="sr-Latn-RS"/>
        </w:rPr>
      </w:pPr>
      <w:bookmarkStart w:name="_Toc161771508" w:id="18"/>
      <w:r w:rsidRPr="3442ACE4" w:rsidR="34AD75A3">
        <w:rPr>
          <w:lang w:val="sr-Latn-RS"/>
        </w:rPr>
        <w:t>Cena</w:t>
      </w:r>
      <w:bookmarkEnd w:id="18"/>
    </w:p>
    <w:p xmlns:wp14="http://schemas.microsoft.com/office/word/2010/wordml" w:rsidRPr="00A22BAC" w:rsidR="00206E1F" w:rsidP="00D62AEA" w:rsidRDefault="00D62AEA" w14:paraId="155E2204" wp14:textId="77777777">
      <w:pPr>
        <w:pStyle w:val="BodyText"/>
        <w:rPr>
          <w:lang w:val="sr-Latn-RS"/>
        </w:rPr>
      </w:pPr>
      <w:r w:rsidRPr="00A22BAC">
        <w:rPr>
          <w:lang w:val="sr-Latn-RS"/>
        </w:rPr>
        <w:t>Zbog ograničenja u pogledu budžeta, cena razvoja sistema ne sme da premaši sumu od 250.000 dinara.</w:t>
      </w:r>
    </w:p>
    <w:p xmlns:wp14="http://schemas.microsoft.com/office/word/2010/wordml" w:rsidRPr="00A22BAC" w:rsidR="00206E1F" w:rsidP="00D62AEA" w:rsidRDefault="00D62AEA" w14:paraId="53AFF9C7" wp14:textId="77777777">
      <w:pPr>
        <w:pStyle w:val="BodyText"/>
        <w:rPr>
          <w:lang w:val="sr-Latn-RS"/>
        </w:rPr>
      </w:pPr>
      <w:r w:rsidRPr="00A22BAC">
        <w:rPr>
          <w:lang w:val="sr-Latn-RS"/>
        </w:rPr>
        <w:t>Za instalaciju siste</w:t>
      </w:r>
      <w:r w:rsidRPr="00A22BAC" w:rsidR="00445A8C">
        <w:rPr>
          <w:lang w:val="sr-Latn-RS"/>
        </w:rPr>
        <w:t>ma će biti iskorišćeni postojeća</w:t>
      </w:r>
      <w:r w:rsidRPr="00A22BAC">
        <w:rPr>
          <w:lang w:val="sr-Latn-RS"/>
        </w:rPr>
        <w:t xml:space="preserve"> </w:t>
      </w:r>
      <w:proofErr w:type="spellStart"/>
      <w:r w:rsidRPr="00A22BAC">
        <w:rPr>
          <w:lang w:val="sr-Latn-RS"/>
        </w:rPr>
        <w:t>Web</w:t>
      </w:r>
      <w:proofErr w:type="spellEnd"/>
      <w:r w:rsidRPr="00A22BAC">
        <w:rPr>
          <w:lang w:val="sr-Latn-RS"/>
        </w:rPr>
        <w:t xml:space="preserve"> server</w:t>
      </w:r>
      <w:r w:rsidRPr="00A22BAC" w:rsidR="00445A8C">
        <w:rPr>
          <w:lang w:val="sr-Latn-RS"/>
        </w:rPr>
        <w:t xml:space="preserve"> mašina</w:t>
      </w:r>
      <w:r w:rsidRPr="00A22BAC">
        <w:rPr>
          <w:lang w:val="sr-Latn-RS"/>
        </w:rPr>
        <w:t xml:space="preserve"> tako da nije potrebno odvajati poseban budžet za kupovinu hardvera</w:t>
      </w:r>
      <w:r w:rsidRPr="00A22BAC" w:rsidR="00206E1F">
        <w:rPr>
          <w:lang w:val="sr-Latn-RS"/>
        </w:rPr>
        <w:t>.</w:t>
      </w:r>
    </w:p>
    <w:p xmlns:wp14="http://schemas.microsoft.com/office/word/2010/wordml" w:rsidRPr="00A22BAC" w:rsidR="00206E1F" w:rsidP="00D44844" w:rsidRDefault="00D44844" w14:paraId="5347307D" wp14:textId="77777777">
      <w:pPr>
        <w:pStyle w:val="Heading2"/>
        <w:rPr>
          <w:lang w:val="sr-Latn-RS"/>
        </w:rPr>
      </w:pPr>
      <w:bookmarkStart w:name="_Toc161771509" w:id="19"/>
      <w:r w:rsidRPr="6FD1C50E" w:rsidR="34AD75A3">
        <w:rPr>
          <w:lang w:val="sr-Latn-RS"/>
        </w:rPr>
        <w:t>Licenciranje i instalacija</w:t>
      </w:r>
      <w:bookmarkEnd w:id="19"/>
    </w:p>
    <w:p w:rsidR="6DD62B36" w:rsidP="6FD1C50E" w:rsidRDefault="6DD62B36" w14:paraId="32342F60" w14:textId="5DAD9CD6">
      <w:pPr>
        <w:keepLines w:val="1"/>
        <w:widowControl w:val="0"/>
        <w:spacing w:after="120" w:line="240" w:lineRule="atLeast"/>
        <w:ind w:left="720"/>
        <w:rPr>
          <w:noProof w:val="0"/>
          <w:lang w:val="sr-Latn-RS"/>
        </w:rPr>
      </w:pPr>
      <w:r w:rsidRPr="6FD1C50E" w:rsidR="6DD62B36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Ne </w:t>
      </w:r>
      <w:r w:rsidRPr="6FD1C50E" w:rsidR="6DD62B36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postoje</w:t>
      </w:r>
      <w:r w:rsidRPr="6FD1C50E" w:rsidR="6DD62B36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FD1C50E" w:rsidR="6DD62B36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posebni</w:t>
      </w:r>
      <w:r w:rsidRPr="6FD1C50E" w:rsidR="6DD62B36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FD1C50E" w:rsidR="6DD62B36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zahtevi</w:t>
      </w:r>
      <w:r w:rsidRPr="6FD1C50E" w:rsidR="6DD62B36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u </w:t>
      </w:r>
      <w:r w:rsidRPr="6FD1C50E" w:rsidR="6DD62B36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pogledu</w:t>
      </w:r>
      <w:r w:rsidRPr="6FD1C50E" w:rsidR="6DD62B36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FD1C50E" w:rsidR="6DD62B36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licenciranja</w:t>
      </w:r>
      <w:r w:rsidRPr="6FD1C50E" w:rsidR="6DD62B36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. Kako portal </w:t>
      </w:r>
      <w:r w:rsidRPr="6FD1C50E" w:rsidR="6DD62B36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Na</w:t>
      </w:r>
      <w:r w:rsidRPr="6FD1C50E" w:rsidR="6DD62B36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rodn</w:t>
      </w:r>
      <w:r w:rsidRPr="6FD1C50E" w:rsidR="6DD62B36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og p</w:t>
      </w:r>
      <w:r w:rsidRPr="6FD1C50E" w:rsidR="6DD62B36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ozorišta za svoj f</w:t>
      </w:r>
      <w:r w:rsidRPr="6FD1C50E" w:rsidR="6DD62B36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ormat n</w:t>
      </w:r>
      <w:r w:rsidRPr="6FD1C50E" w:rsidR="6DD62B36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e</w:t>
      </w:r>
      <w:r w:rsidRPr="6FD1C50E" w:rsidR="6DD62B36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zahteva in</w:t>
      </w:r>
      <w:r w:rsidRPr="6FD1C50E" w:rsidR="6DD62B36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s</w:t>
      </w:r>
      <w:r w:rsidRPr="6FD1C50E" w:rsidR="6DD62B36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tala</w:t>
      </w:r>
      <w:r w:rsidRPr="6FD1C50E" w:rsidR="6DD62B36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c</w:t>
      </w:r>
      <w:r w:rsidRPr="6FD1C50E" w:rsidR="6DD62B36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iju </w:t>
      </w:r>
      <w:r w:rsidRPr="6FD1C50E" w:rsidR="6DD62B36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n</w:t>
      </w:r>
      <w:r w:rsidRPr="6FD1C50E" w:rsidR="6DD62B36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eće biti</w:t>
      </w:r>
      <w:r w:rsidRPr="6FD1C50E" w:rsidR="6DD62B36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FD1C50E" w:rsidR="6DD62B36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pravlje</w:t>
      </w:r>
      <w:r w:rsidRPr="6FD1C50E" w:rsidR="6DD62B36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n</w:t>
      </w:r>
      <w:r w:rsidRPr="6FD1C50E" w:rsidR="6DD62B36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poseban ins</w:t>
      </w:r>
      <w:r w:rsidRPr="6FD1C50E" w:rsidR="6DD62B36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talacioni progra</w:t>
      </w:r>
      <w:r w:rsidRPr="6FD1C50E" w:rsidR="6DD62B36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m. Ipak,</w:t>
      </w:r>
      <w:r w:rsidRPr="6FD1C50E" w:rsidR="6DD62B36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pot</w:t>
      </w:r>
      <w:r w:rsidRPr="6FD1C50E" w:rsidR="6DD62B36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rebno je o</w:t>
      </w:r>
      <w:r w:rsidRPr="6FD1C50E" w:rsidR="6DD62B36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b</w:t>
      </w:r>
      <w:r w:rsidRPr="6FD1C50E" w:rsidR="6DD62B36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ezbediti autom</w:t>
      </w:r>
      <w:r w:rsidRPr="6FD1C50E" w:rsidR="6DD62B36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a</w:t>
      </w:r>
      <w:r w:rsidRPr="6FD1C50E" w:rsidR="6DD62B36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tizacij</w:t>
      </w:r>
      <w:r w:rsidRPr="6FD1C50E" w:rsidR="6DD62B36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u</w:t>
      </w:r>
      <w:r w:rsidRPr="6FD1C50E" w:rsidR="6DD62B36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procesa </w:t>
      </w:r>
      <w:r w:rsidRPr="6FD1C50E" w:rsidR="6DD62B36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k</w:t>
      </w:r>
      <w:r w:rsidRPr="6FD1C50E" w:rsidR="6DD62B36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reir</w:t>
      </w:r>
      <w:r w:rsidRPr="6FD1C50E" w:rsidR="6DD62B36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a</w:t>
      </w:r>
      <w:r w:rsidRPr="6FD1C50E" w:rsidR="6DD62B36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nja baze</w:t>
      </w:r>
      <w:r w:rsidRPr="6FD1C50E" w:rsidR="6DD62B36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podataka.</w:t>
      </w:r>
    </w:p>
    <w:p w:rsidR="6FD1C50E" w:rsidP="6FD1C50E" w:rsidRDefault="6FD1C50E" w14:paraId="5FBA7543" w14:textId="44F0A604">
      <w:pPr>
        <w:pStyle w:val="BodyText"/>
        <w:rPr>
          <w:lang w:val="sr-Latn-RS"/>
        </w:rPr>
      </w:pPr>
    </w:p>
    <w:p xmlns:wp14="http://schemas.microsoft.com/office/word/2010/wordml" w:rsidRPr="00A22BAC" w:rsidR="00206E1F" w:rsidP="00B849B5" w:rsidRDefault="00B849B5" w14:paraId="00F172AC" wp14:textId="77777777">
      <w:pPr>
        <w:pStyle w:val="Heading1"/>
        <w:rPr>
          <w:lang w:val="sr-Latn-RS"/>
        </w:rPr>
      </w:pPr>
      <w:bookmarkStart w:name="_Toc161771510" w:id="20"/>
      <w:r w:rsidRPr="00A22BAC">
        <w:rPr>
          <w:lang w:val="sr-Latn-RS"/>
        </w:rPr>
        <w:t>Funkcionalni zahtevi</w:t>
      </w:r>
      <w:bookmarkEnd w:id="20"/>
    </w:p>
    <w:p xmlns:wp14="http://schemas.microsoft.com/office/word/2010/wordml" w:rsidRPr="00A22BAC" w:rsidR="00206E1F" w:rsidP="00F6773B" w:rsidRDefault="00F6773B" w14:paraId="09B3539F" wp14:textId="2B862951">
      <w:pPr>
        <w:pStyle w:val="BodyText"/>
        <w:rPr>
          <w:lang w:val="sr-Latn-RS"/>
        </w:rPr>
      </w:pPr>
      <w:r w:rsidRPr="6FD1C50E" w:rsidR="00F6773B">
        <w:rPr>
          <w:lang w:val="sr-Latn-RS"/>
        </w:rPr>
        <w:t xml:space="preserve">U ovom odeljku su definisane funkcionalnosti </w:t>
      </w:r>
      <w:r w:rsidRPr="6FD1C50E" w:rsidR="00F6773B">
        <w:rPr>
          <w:lang w:val="sr-Latn-RS"/>
        </w:rPr>
        <w:t>sistema</w:t>
      </w:r>
      <w:r w:rsidRPr="6FD1C50E" w:rsidR="2F86CE90">
        <w:rPr>
          <w:lang w:val="sr-Latn-RS"/>
        </w:rPr>
        <w:t xml:space="preserve"> Narodnog pozorišta</w:t>
      </w:r>
      <w:r w:rsidRPr="6FD1C50E" w:rsidR="00F6773B">
        <w:rPr>
          <w:lang w:val="sr-Latn-RS"/>
        </w:rPr>
        <w:t>.</w:t>
      </w:r>
      <w:r w:rsidRPr="6FD1C50E" w:rsidR="00206E1F">
        <w:rPr>
          <w:lang w:val="sr-Latn-RS"/>
        </w:rPr>
        <w:t xml:space="preserve"> </w:t>
      </w:r>
      <w:r w:rsidRPr="6FD1C50E" w:rsidR="00F6773B">
        <w:rPr>
          <w:lang w:val="sr-Latn-RS"/>
        </w:rPr>
        <w:t>Opisane funkcionalnosti predstavljaju osnovne mogućnosti sistema koje je neophodno implementirati da bi se zadovoljile potrebe korisnika</w:t>
      </w:r>
      <w:r w:rsidRPr="6FD1C50E" w:rsidR="00206E1F">
        <w:rPr>
          <w:lang w:val="sr-Latn-RS"/>
        </w:rPr>
        <w:t xml:space="preserve">. </w:t>
      </w:r>
    </w:p>
    <w:p xmlns:wp14="http://schemas.microsoft.com/office/word/2010/wordml" w:rsidRPr="00A22BAC" w:rsidR="00206E1F" w:rsidRDefault="00254CBE" w14:paraId="25EF3BC4" wp14:textId="77777777">
      <w:pPr>
        <w:pStyle w:val="Heading2"/>
        <w:rPr>
          <w:lang w:val="sr-Latn-RS"/>
        </w:rPr>
      </w:pPr>
      <w:bookmarkStart w:name="_Toc161771511" w:id="21"/>
      <w:r w:rsidRPr="6FD1C50E" w:rsidR="00254CBE">
        <w:rPr>
          <w:lang w:val="sr-Latn-RS"/>
        </w:rPr>
        <w:t>Prijavljivanje na sistem</w:t>
      </w:r>
      <w:bookmarkEnd w:id="21"/>
    </w:p>
    <w:p w:rsidR="31B4760F" w:rsidP="6FD1C50E" w:rsidRDefault="31B4760F" w14:paraId="7947C0B3" w14:textId="462E6C54">
      <w:pPr>
        <w:keepLines w:val="1"/>
        <w:widowControl w:val="0"/>
        <w:spacing w:after="120" w:line="240" w:lineRule="atLeast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sr-Latn-RS"/>
        </w:rPr>
      </w:pPr>
      <w:r w:rsidRPr="6FD1C50E" w:rsidR="31B4760F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Za korisnike treba obezbediti mogućnost kreiranja profila, nakon čega će im biti omogućeno prijavljivanje uz pomoć korisničkog imena i šifre. Prijavljivanje treba da bude omogućeno i korisnicima sa administratorskim privilegijama. Sistem treba da obezbedi korisniku mogućnost ažuriranja profila. </w:t>
      </w:r>
    </w:p>
    <w:p w:rsidR="31B4760F" w:rsidP="6FD1C50E" w:rsidRDefault="31B4760F" w14:paraId="40840CE3" w14:textId="04E1C809">
      <w:pPr>
        <w:keepLines w:val="1"/>
        <w:widowControl w:val="0"/>
        <w:spacing w:after="120" w:line="240" w:lineRule="atLeast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sr-Latn-RS"/>
        </w:rPr>
      </w:pPr>
      <w:r w:rsidRPr="6FD1C50E" w:rsidR="31B4760F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Posetioci</w:t>
      </w:r>
      <w:r w:rsidRPr="6FD1C50E" w:rsidR="31B4760F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FD1C50E" w:rsidR="31B4760F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portala</w:t>
      </w:r>
      <w:r w:rsidRPr="6FD1C50E" w:rsidR="31B4760F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bez </w:t>
      </w:r>
      <w:r w:rsidRPr="6FD1C50E" w:rsidR="31B4760F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napravljenog</w:t>
      </w:r>
      <w:r w:rsidRPr="6FD1C50E" w:rsidR="31B4760F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FD1C50E" w:rsidR="31B4760F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profila</w:t>
      </w:r>
      <w:r w:rsidRPr="6FD1C50E" w:rsidR="31B4760F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FD1C50E" w:rsidR="31B4760F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nemaju</w:t>
      </w:r>
      <w:r w:rsidRPr="6FD1C50E" w:rsidR="31B4760F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FD1C50E" w:rsidR="31B4760F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pristup</w:t>
      </w:r>
      <w:r w:rsidRPr="6FD1C50E" w:rsidR="31B4760F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FD1C50E" w:rsidR="31B4760F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informacijama</w:t>
      </w:r>
      <w:r w:rsidRPr="6FD1C50E" w:rsidR="31B4760F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.</w:t>
      </w:r>
    </w:p>
    <w:p xmlns:wp14="http://schemas.microsoft.com/office/word/2010/wordml" w:rsidRPr="00A22BAC" w:rsidR="002A5E27" w:rsidP="002A5E27" w:rsidRDefault="002A5E27" w14:paraId="39337E66" wp14:textId="6012D25F">
      <w:pPr>
        <w:pStyle w:val="Heading2"/>
        <w:rPr>
          <w:lang w:val="sr-Latn-RS"/>
        </w:rPr>
      </w:pPr>
      <w:bookmarkStart w:name="_Toc161771512" w:id="22"/>
      <w:r w:rsidRPr="6FD1C50E" w:rsidR="002A5E27">
        <w:rPr>
          <w:lang w:val="sr-Latn-RS"/>
        </w:rPr>
        <w:t>Unos, prikaz i ažuriranje osnovnih podataka</w:t>
      </w:r>
      <w:bookmarkEnd w:id="22"/>
    </w:p>
    <w:p xmlns:wp14="http://schemas.microsoft.com/office/word/2010/wordml" w:rsidRPr="00A22BAC" w:rsidR="002A5E27" w:rsidP="6FD1C50E" w:rsidRDefault="002A5E27" w14:paraId="7799D46E" wp14:textId="6F7210B3">
      <w:pPr>
        <w:pStyle w:val="BodyText"/>
        <w:keepLines w:val="1"/>
        <w:widowControl w:val="0"/>
        <w:spacing w:after="120" w:line="240" w:lineRule="atLeast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sr-Latn-RS"/>
        </w:rPr>
      </w:pPr>
      <w:r w:rsidRPr="6FD1C50E" w:rsidR="3122BF0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sr-Latn-CS"/>
        </w:rPr>
        <w:t xml:space="preserve">Administrator ima mogućnost ažuriranja i održavanja aplikacije, dodavanje i izmene predstava, osvežavanje novosti iz sveta pozorišta. </w:t>
      </w:r>
    </w:p>
    <w:p xmlns:wp14="http://schemas.microsoft.com/office/word/2010/wordml" w:rsidRPr="00A22BAC" w:rsidR="002A5E27" w:rsidP="6FD1C50E" w:rsidRDefault="002A5E27" w14:paraId="3564F6E6" wp14:textId="3AB0263F">
      <w:pPr>
        <w:pStyle w:val="BodyText"/>
        <w:keepLines w:val="1"/>
        <w:widowControl w:val="0"/>
        <w:spacing w:after="120" w:line="240" w:lineRule="atLeast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sr-Latn-CS"/>
        </w:rPr>
      </w:pPr>
      <w:r w:rsidRPr="6FD1C50E" w:rsidR="3122BF0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sr-Latn-CS"/>
        </w:rPr>
        <w:t xml:space="preserve">Što se tiče korisnika, oni imaju mogućnost ažuriranja svojih podataka na profilu, čime bi ujedno </w:t>
      </w:r>
      <w:r w:rsidRPr="6FD1C50E" w:rsidR="70595B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sr-Latn-CS"/>
        </w:rPr>
        <w:t>vodili evidenciju o svojim rezervacijama.</w:t>
      </w:r>
    </w:p>
    <w:p xmlns:wp14="http://schemas.microsoft.com/office/word/2010/wordml" w:rsidRPr="00A22BAC" w:rsidR="00206E1F" w:rsidP="005A3F8C" w:rsidRDefault="00254CBE" w14:paraId="1DBB444A" wp14:textId="77777777">
      <w:pPr>
        <w:pStyle w:val="Heading2"/>
        <w:rPr>
          <w:lang w:val="sr-Latn-RS"/>
        </w:rPr>
      </w:pPr>
      <w:bookmarkStart w:name="_Toc161771513" w:id="23"/>
      <w:r w:rsidRPr="6FD1C50E" w:rsidR="00254CBE">
        <w:rPr>
          <w:lang w:val="sr-Latn-RS"/>
        </w:rPr>
        <w:t>Kreiranje</w:t>
      </w:r>
      <w:r w:rsidRPr="6FD1C50E" w:rsidR="005A3F8C">
        <w:rPr>
          <w:lang w:val="sr-Latn-RS"/>
        </w:rPr>
        <w:t>,</w:t>
      </w:r>
      <w:r w:rsidRPr="6FD1C50E" w:rsidR="00254CBE">
        <w:rPr>
          <w:lang w:val="sr-Latn-RS"/>
        </w:rPr>
        <w:t xml:space="preserve"> </w:t>
      </w:r>
      <w:r w:rsidRPr="6FD1C50E" w:rsidR="005A3F8C">
        <w:rPr>
          <w:lang w:val="sr-Latn-RS"/>
        </w:rPr>
        <w:t xml:space="preserve">arhiviranje i </w:t>
      </w:r>
      <w:r w:rsidRPr="6FD1C50E" w:rsidR="00254CBE">
        <w:rPr>
          <w:lang w:val="sr-Latn-RS"/>
        </w:rPr>
        <w:t>brisanje članova</w:t>
      </w:r>
      <w:bookmarkEnd w:id="23"/>
    </w:p>
    <w:p w:rsidR="3B473B18" w:rsidP="6FD1C50E" w:rsidRDefault="3B473B18" w14:paraId="78C6A604" w14:textId="5B197D90">
      <w:pPr>
        <w:keepLines w:val="1"/>
        <w:widowControl w:val="0"/>
        <w:spacing w:after="120" w:line="240" w:lineRule="atLeast"/>
        <w:ind w:left="720"/>
        <w:rPr>
          <w:noProof w:val="0"/>
          <w:lang w:val="sr-Latn-RS"/>
        </w:rPr>
      </w:pPr>
      <w:r w:rsidRPr="6FD1C50E" w:rsidR="3B473B18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Administrator </w:t>
      </w:r>
      <w:r w:rsidRPr="6FD1C50E" w:rsidR="3B473B18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imaju</w:t>
      </w:r>
      <w:r w:rsidRPr="6FD1C50E" w:rsidR="3B473B18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FD1C50E" w:rsidR="3B473B18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mogućnost</w:t>
      </w:r>
      <w:r w:rsidRPr="6FD1C50E" w:rsidR="3B473B18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FD1C50E" w:rsidR="3B473B18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kreiranja</w:t>
      </w:r>
      <w:r w:rsidRPr="6FD1C50E" w:rsidR="3B473B18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FD1C50E" w:rsidR="3B473B18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novih</w:t>
      </w:r>
      <w:r w:rsidRPr="6FD1C50E" w:rsidR="3B473B18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FD1C50E" w:rsidR="3B473B18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i</w:t>
      </w:r>
      <w:r w:rsidRPr="6FD1C50E" w:rsidR="3B473B18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FD1C50E" w:rsidR="3B473B18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brisanja</w:t>
      </w:r>
      <w:r w:rsidRPr="6FD1C50E" w:rsidR="3B473B18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FD1C50E" w:rsidR="3B473B18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postojećih</w:t>
      </w:r>
      <w:r w:rsidRPr="6FD1C50E" w:rsidR="3B473B18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FD1C50E" w:rsidR="3B473B18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predstava</w:t>
      </w:r>
      <w:r w:rsidRPr="6FD1C50E" w:rsidR="3B473B18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u </w:t>
      </w:r>
      <w:r w:rsidRPr="6FD1C50E" w:rsidR="3B473B18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b</w:t>
      </w:r>
      <w:r w:rsidRPr="6FD1C50E" w:rsidR="3B473B18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azi</w:t>
      </w:r>
      <w:r w:rsidRPr="6FD1C50E" w:rsidR="3B473B18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FD1C50E" w:rsidR="3B473B18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p</w:t>
      </w:r>
      <w:r w:rsidRPr="6FD1C50E" w:rsidR="3B473B18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odataka</w:t>
      </w:r>
      <w:r w:rsidRPr="6FD1C50E" w:rsidR="3B473B18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FD1C50E" w:rsidR="3B473B18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i</w:t>
      </w:r>
      <w:r w:rsidRPr="6FD1C50E" w:rsidR="3B473B18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FD1C50E" w:rsidR="3B473B18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n</w:t>
      </w:r>
      <w:r w:rsidRPr="6FD1C50E" w:rsidR="3B473B18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a</w:t>
      </w:r>
      <w:r w:rsidRPr="6FD1C50E" w:rsidR="3B473B18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FD1C50E" w:rsidR="3B473B18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s</w:t>
      </w:r>
      <w:r w:rsidRPr="6FD1C50E" w:rsidR="3B473B18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ajtu</w:t>
      </w:r>
      <w:r w:rsidRPr="6FD1C50E" w:rsidR="3B473B18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6FD1C50E" w:rsidR="3B473B18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Oni </w:t>
      </w:r>
      <w:r w:rsidRPr="6FD1C50E" w:rsidR="3B473B18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s</w:t>
      </w:r>
      <w:r w:rsidRPr="6FD1C50E" w:rsidR="3B473B18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u</w:t>
      </w:r>
      <w:r w:rsidRPr="6FD1C50E" w:rsidR="3B473B18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FD1C50E" w:rsidR="3B473B18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z</w:t>
      </w:r>
      <w:r w:rsidRPr="6FD1C50E" w:rsidR="3B473B18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aduženi</w:t>
      </w:r>
      <w:r w:rsidRPr="6FD1C50E" w:rsidR="3B473B18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FD1C50E" w:rsidR="3B473B18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za </w:t>
      </w:r>
      <w:r w:rsidRPr="6FD1C50E" w:rsidR="3B473B18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o</w:t>
      </w:r>
      <w:r w:rsidRPr="6FD1C50E" w:rsidR="3B473B18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državanje</w:t>
      </w:r>
      <w:r w:rsidRPr="6FD1C50E" w:rsidR="3B473B18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FD1C50E" w:rsidR="3B473B18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a</w:t>
      </w:r>
      <w:r w:rsidRPr="6FD1C50E" w:rsidR="3B473B18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plikacije</w:t>
      </w:r>
      <w:r w:rsidRPr="6FD1C50E" w:rsidR="3B473B18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FD1C50E" w:rsidR="3B473B18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a</w:t>
      </w:r>
      <w:r w:rsidRPr="6FD1C50E" w:rsidR="3B473B18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ktivnom</w:t>
      </w:r>
      <w:r w:rsidRPr="6FD1C50E" w:rsidR="3B473B18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FD1C50E" w:rsidR="3B473B18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i</w:t>
      </w:r>
      <w:r w:rsidRPr="6FD1C50E" w:rsidR="3B473B18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FD1C50E" w:rsidR="3B473B18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za </w:t>
      </w:r>
      <w:r w:rsidRPr="6FD1C50E" w:rsidR="3B473B18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o</w:t>
      </w:r>
      <w:r w:rsidRPr="6FD1C50E" w:rsidR="3B473B18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tklanjanje</w:t>
      </w:r>
      <w:r w:rsidRPr="6FD1C50E" w:rsidR="3B473B18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FD1C50E" w:rsidR="3B473B18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p</w:t>
      </w:r>
      <w:r w:rsidRPr="6FD1C50E" w:rsidR="3B473B18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otencijalnih</w:t>
      </w:r>
      <w:r w:rsidRPr="6FD1C50E" w:rsidR="3B473B18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FD1C50E" w:rsidR="3B473B18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p</w:t>
      </w:r>
      <w:r w:rsidRPr="6FD1C50E" w:rsidR="3B473B18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roblema</w:t>
      </w:r>
      <w:r w:rsidRPr="6FD1C50E" w:rsidR="3B473B18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FD1C50E" w:rsidR="3B473B18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p</w:t>
      </w:r>
      <w:r w:rsidRPr="6FD1C50E" w:rsidR="3B473B18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ri</w:t>
      </w:r>
      <w:r w:rsidRPr="6FD1C50E" w:rsidR="3B473B18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FD1C50E" w:rsidR="3B473B18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r</w:t>
      </w:r>
      <w:r w:rsidRPr="6FD1C50E" w:rsidR="3B473B18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adu</w:t>
      </w:r>
      <w:r w:rsidRPr="6FD1C50E" w:rsidR="3B473B18">
        <w:rPr>
          <w:rStyle w:val="tojvnm2t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.</w:t>
      </w:r>
    </w:p>
    <w:p xmlns:wp14="http://schemas.microsoft.com/office/word/2010/wordml" w:rsidRPr="00A22BAC" w:rsidR="002A5E27" w:rsidP="002A5E27" w:rsidRDefault="002A5E27" w14:paraId="473527F8" wp14:textId="526EDD7C">
      <w:pPr>
        <w:pStyle w:val="Heading2"/>
        <w:rPr>
          <w:lang w:val="sr-Latn-RS"/>
        </w:rPr>
      </w:pPr>
      <w:bookmarkStart w:name="_Toc161771514" w:id="24"/>
      <w:r w:rsidRPr="6FD1C50E" w:rsidR="002A5E27">
        <w:rPr>
          <w:lang w:val="sr-Latn-RS"/>
        </w:rPr>
        <w:t>Unos, prikaz i ažuriranje podataka</w:t>
      </w:r>
      <w:bookmarkEnd w:id="24"/>
    </w:p>
    <w:p xmlns:wp14="http://schemas.microsoft.com/office/word/2010/wordml" w:rsidRPr="00A22BAC" w:rsidR="002A5E27" w:rsidP="002A5E27" w:rsidRDefault="002A5E27" w14:paraId="027945A9" wp14:textId="78EAAFE1">
      <w:pPr>
        <w:pStyle w:val="BodyText"/>
        <w:rPr>
          <w:lang w:val="sr-Latn-RS"/>
        </w:rPr>
      </w:pPr>
      <w:r w:rsidRPr="6FD1C50E" w:rsidR="002A5E27">
        <w:rPr>
          <w:lang w:val="sr-Latn-RS"/>
        </w:rPr>
        <w:t>Za svaki kreirani nalog za</w:t>
      </w:r>
      <w:r w:rsidRPr="6FD1C50E" w:rsidR="521FF0F9">
        <w:rPr>
          <w:lang w:val="sr-Latn-RS"/>
        </w:rPr>
        <w:t xml:space="preserve"> korisnika  </w:t>
      </w:r>
      <w:r w:rsidRPr="6FD1C50E" w:rsidR="002A5E27">
        <w:rPr>
          <w:lang w:val="sr-Latn-RS"/>
        </w:rPr>
        <w:t xml:space="preserve">potrebno je vezati i informacije koje će se prikazivati uniformno na centralizovanom nivou. </w:t>
      </w:r>
    </w:p>
    <w:p xmlns:wp14="http://schemas.microsoft.com/office/word/2010/wordml" w:rsidRPr="00A22BAC" w:rsidR="00206E1F" w:rsidRDefault="00254CBE" w14:paraId="06B0AB51" wp14:textId="77777777">
      <w:pPr>
        <w:pStyle w:val="Heading2"/>
        <w:rPr>
          <w:lang w:val="sr-Latn-RS"/>
        </w:rPr>
      </w:pPr>
      <w:bookmarkStart w:name="_Toc161771515" w:id="25"/>
      <w:r w:rsidRPr="00A22BAC">
        <w:rPr>
          <w:lang w:val="sr-Latn-RS"/>
        </w:rPr>
        <w:t>Unos, prikaz i ažuriranje o podataka o objavljenim publikacijama</w:t>
      </w:r>
      <w:bookmarkEnd w:id="25"/>
    </w:p>
    <w:p xmlns:wp14="http://schemas.microsoft.com/office/word/2010/wordml" w:rsidRPr="00A22BAC" w:rsidR="00206E1F" w:rsidP="009029D5" w:rsidRDefault="009029D5" w14:paraId="0A57DDC5" wp14:textId="77777777">
      <w:pPr>
        <w:pStyle w:val="BodyText"/>
        <w:rPr>
          <w:lang w:val="sr-Latn-RS"/>
        </w:rPr>
      </w:pPr>
      <w:r w:rsidRPr="00A22BAC">
        <w:rPr>
          <w:lang w:val="sr-Latn-RS"/>
        </w:rPr>
        <w:t>Sistem treba da omogući unos publikacija i ažuriranje podataka o publikacijama odgovarajućih članova laboratorije. Prikaz publikacija treba organizovati na centralnom nivou, po članovima, po tipu, po godini i sl.</w:t>
      </w:r>
    </w:p>
    <w:p xmlns:wp14="http://schemas.microsoft.com/office/word/2010/wordml" w:rsidRPr="00A22BAC" w:rsidR="00206E1F" w:rsidRDefault="00254CBE" w14:paraId="4515466E" wp14:textId="77777777">
      <w:pPr>
        <w:pStyle w:val="Heading2"/>
        <w:rPr>
          <w:lang w:val="sr-Latn-RS"/>
        </w:rPr>
      </w:pPr>
      <w:bookmarkStart w:name="_Toc161771516" w:id="26"/>
      <w:r w:rsidRPr="00A22BAC">
        <w:rPr>
          <w:lang w:val="sr-Latn-RS"/>
        </w:rPr>
        <w:t>Kreiranje projekta i dodela vođe projekta</w:t>
      </w:r>
      <w:bookmarkEnd w:id="26"/>
    </w:p>
    <w:p xmlns:wp14="http://schemas.microsoft.com/office/word/2010/wordml" w:rsidRPr="00A22BAC" w:rsidR="00206E1F" w:rsidP="00E934AD" w:rsidRDefault="00E934AD" w14:paraId="3EF36C79" wp14:textId="31B84F12">
      <w:pPr>
        <w:pStyle w:val="BodyText"/>
        <w:rPr>
          <w:lang w:val="sr-Latn-RS"/>
        </w:rPr>
      </w:pPr>
      <w:r w:rsidRPr="6FD1C50E" w:rsidR="00E934AD">
        <w:rPr>
          <w:lang w:val="sr-Latn-RS"/>
        </w:rPr>
        <w:t>Kreiranje projekta i definisanje nekog člana za vođu projekta dužnost je</w:t>
      </w:r>
      <w:r w:rsidRPr="6FD1C50E" w:rsidR="5566F0B1">
        <w:rPr>
          <w:lang w:val="sr-Latn-RS"/>
        </w:rPr>
        <w:t xml:space="preserve"> administratora</w:t>
      </w:r>
      <w:r w:rsidRPr="6FD1C50E" w:rsidR="00E934AD">
        <w:rPr>
          <w:lang w:val="sr-Latn-RS"/>
        </w:rPr>
        <w:t>.</w:t>
      </w:r>
    </w:p>
    <w:p xmlns:wp14="http://schemas.microsoft.com/office/word/2010/wordml" w:rsidRPr="00A22BAC" w:rsidR="00206E1F" w:rsidP="00B849B5" w:rsidRDefault="00B849B5" w14:paraId="33EB703A" wp14:textId="77777777">
      <w:pPr>
        <w:pStyle w:val="Heading1"/>
        <w:numPr>
          <w:ilvl w:val="0"/>
          <w:numId w:val="12"/>
        </w:numPr>
        <w:rPr>
          <w:lang w:val="sr-Latn-RS"/>
        </w:rPr>
      </w:pPr>
      <w:bookmarkStart w:name="_Toc161771518" w:id="28"/>
      <w:r w:rsidRPr="00A22BAC">
        <w:rPr>
          <w:lang w:val="sr-Latn-RS"/>
        </w:rPr>
        <w:t>Ograničenja</w:t>
      </w:r>
      <w:bookmarkEnd w:id="28"/>
      <w:r w:rsidRPr="00A22BAC" w:rsidR="00206E1F">
        <w:rPr>
          <w:lang w:val="sr-Latn-RS"/>
        </w:rPr>
        <w:t xml:space="preserve"> </w:t>
      </w:r>
    </w:p>
    <w:p xmlns:wp14="http://schemas.microsoft.com/office/word/2010/wordml" w:rsidRPr="00A22BAC" w:rsidR="00206E1F" w:rsidP="00A82910" w:rsidRDefault="00A82910" w14:paraId="35F4B095" wp14:textId="2D8A1B18">
      <w:pPr>
        <w:pStyle w:val="BodyText"/>
        <w:rPr>
          <w:lang w:val="sr-Latn-RS"/>
        </w:rPr>
      </w:pPr>
      <w:r w:rsidRPr="6FD1C50E" w:rsidR="00A82910">
        <w:rPr>
          <w:lang w:val="sr-Latn-RS"/>
        </w:rPr>
        <w:t xml:space="preserve">Kao dopuna pretpostavki i zavisnosti definisanih u odeljku 6, </w:t>
      </w:r>
      <w:r w:rsidRPr="6FD1C50E" w:rsidR="00A82910">
        <w:rPr>
          <w:lang w:val="sr-Latn-RS"/>
        </w:rPr>
        <w:t>sistem</w:t>
      </w:r>
      <w:r w:rsidRPr="6FD1C50E" w:rsidR="263734CB">
        <w:rPr>
          <w:lang w:val="sr-Latn-RS"/>
        </w:rPr>
        <w:t xml:space="preserve"> Narodnog pozorišta</w:t>
      </w:r>
      <w:r w:rsidRPr="6FD1C50E" w:rsidR="00A82910">
        <w:rPr>
          <w:lang w:val="sr-Latn-RS"/>
        </w:rPr>
        <w:t xml:space="preserve"> </w:t>
      </w:r>
      <w:r w:rsidRPr="6FD1C50E" w:rsidR="00A82910">
        <w:rPr>
          <w:lang w:val="sr-Latn-RS"/>
        </w:rPr>
        <w:t>će biti razvijan pod sledećim ograničenjima:</w:t>
      </w:r>
    </w:p>
    <w:p xmlns:wp14="http://schemas.microsoft.com/office/word/2010/wordml" w:rsidRPr="00A22BAC" w:rsidR="00206E1F" w:rsidP="00A82910" w:rsidRDefault="00A82910" w14:paraId="267FF384" wp14:textId="77777777">
      <w:pPr>
        <w:pStyle w:val="BodyText"/>
        <w:numPr>
          <w:ilvl w:val="0"/>
          <w:numId w:val="14"/>
        </w:numPr>
        <w:tabs>
          <w:tab w:val="clear" w:pos="360"/>
          <w:tab w:val="num" w:pos="1080"/>
        </w:tabs>
        <w:ind w:left="1080"/>
        <w:rPr>
          <w:lang w:val="sr-Latn-RS"/>
        </w:rPr>
      </w:pPr>
      <w:r w:rsidRPr="00A22BAC">
        <w:rPr>
          <w:lang w:val="sr-Latn-RS"/>
        </w:rPr>
        <w:t>Sistem neće zahtevati nabavljanje novog hardvera</w:t>
      </w:r>
      <w:r w:rsidRPr="00A22BAC" w:rsidR="00206E1F">
        <w:rPr>
          <w:lang w:val="sr-Latn-RS"/>
        </w:rPr>
        <w:t>.</w:t>
      </w:r>
    </w:p>
    <w:p xmlns:wp14="http://schemas.microsoft.com/office/word/2010/wordml" w:rsidRPr="00A22BAC" w:rsidR="00206E1F" w:rsidP="00A82910" w:rsidRDefault="00A82910" w14:paraId="2BD156C0" wp14:textId="77777777">
      <w:pPr>
        <w:pStyle w:val="BodyText"/>
        <w:numPr>
          <w:ilvl w:val="0"/>
          <w:numId w:val="14"/>
        </w:numPr>
        <w:tabs>
          <w:tab w:val="clear" w:pos="360"/>
          <w:tab w:val="num" w:pos="1080"/>
        </w:tabs>
        <w:ind w:left="1080"/>
        <w:rPr>
          <w:lang w:val="sr-Latn-RS"/>
        </w:rPr>
      </w:pPr>
      <w:r w:rsidRPr="00A22BAC">
        <w:rPr>
          <w:lang w:val="sr-Latn-RS"/>
        </w:rPr>
        <w:t>Sistem će se osloniti na besplatna softverska rešenja (</w:t>
      </w:r>
      <w:proofErr w:type="spellStart"/>
      <w:r w:rsidRPr="00A22BAC">
        <w:rPr>
          <w:lang w:val="sr-Latn-RS"/>
        </w:rPr>
        <w:t>skripting</w:t>
      </w:r>
      <w:proofErr w:type="spellEnd"/>
      <w:r w:rsidRPr="00A22BAC">
        <w:rPr>
          <w:lang w:val="sr-Latn-RS"/>
        </w:rPr>
        <w:t xml:space="preserve"> jezik, DBMS, </w:t>
      </w:r>
      <w:proofErr w:type="spellStart"/>
      <w:r w:rsidRPr="00A22BAC">
        <w:rPr>
          <w:lang w:val="sr-Latn-RS"/>
        </w:rPr>
        <w:t>Web</w:t>
      </w:r>
      <w:proofErr w:type="spellEnd"/>
      <w:r w:rsidRPr="00A22BAC">
        <w:rPr>
          <w:lang w:val="sr-Latn-RS"/>
        </w:rPr>
        <w:t xml:space="preserve"> server), tako da neće zahtevati kupovinu dodatnog softvera</w:t>
      </w:r>
      <w:r w:rsidRPr="00A22BAC" w:rsidR="00206E1F">
        <w:rPr>
          <w:lang w:val="sr-Latn-RS"/>
        </w:rPr>
        <w:t>.</w:t>
      </w:r>
    </w:p>
    <w:p xmlns:wp14="http://schemas.microsoft.com/office/word/2010/wordml" w:rsidRPr="00A22BAC" w:rsidR="00206E1F" w:rsidP="00B849B5" w:rsidRDefault="00B849B5" w14:paraId="3C6F7565" wp14:textId="77777777">
      <w:pPr>
        <w:pStyle w:val="Heading1"/>
        <w:numPr>
          <w:ilvl w:val="0"/>
          <w:numId w:val="20"/>
        </w:numPr>
        <w:rPr>
          <w:lang w:val="sr-Latn-RS"/>
        </w:rPr>
      </w:pPr>
      <w:bookmarkStart w:name="_Toc161771519" w:id="29"/>
      <w:r w:rsidRPr="00A22BAC">
        <w:rPr>
          <w:lang w:val="sr-Latn-RS"/>
        </w:rPr>
        <w:t>Zahtevi u pogledu kvaliteta</w:t>
      </w:r>
      <w:bookmarkEnd w:id="29"/>
      <w:r w:rsidRPr="00A22BAC" w:rsidR="00206E1F">
        <w:rPr>
          <w:lang w:val="sr-Latn-RS"/>
        </w:rPr>
        <w:t xml:space="preserve"> </w:t>
      </w:r>
    </w:p>
    <w:p xmlns:wp14="http://schemas.microsoft.com/office/word/2010/wordml" w:rsidRPr="00A22BAC" w:rsidR="00206E1F" w:rsidP="00BC2229" w:rsidRDefault="00BC2229" w14:paraId="4D9F7CAE" wp14:textId="77777777">
      <w:pPr>
        <w:pStyle w:val="BodyText"/>
        <w:rPr>
          <w:lang w:val="sr-Latn-RS"/>
        </w:rPr>
      </w:pPr>
      <w:r w:rsidRPr="00A22BAC">
        <w:rPr>
          <w:lang w:val="sr-Latn-RS"/>
        </w:rPr>
        <w:t>U ovom odeljku definisan je očekivani kvalitet u pogledu performansi, robusnosti, tolerancije na otkaze i lakoće korišćenja.</w:t>
      </w:r>
    </w:p>
    <w:p xmlns:wp14="http://schemas.microsoft.com/office/word/2010/wordml" w:rsidRPr="00A22BAC" w:rsidR="00BC2229" w:rsidP="00BC2229" w:rsidRDefault="00BC2229" w14:paraId="3DE493FE" wp14:textId="77777777">
      <w:pPr>
        <w:pStyle w:val="BodyText"/>
        <w:rPr>
          <w:lang w:val="sr-Latn-RS"/>
        </w:rPr>
      </w:pPr>
      <w:r w:rsidRPr="00A22BAC">
        <w:rPr>
          <w:lang w:val="sr-Latn-RS"/>
        </w:rPr>
        <w:t>Dostupnost</w:t>
      </w:r>
      <w:r w:rsidRPr="00A22BAC" w:rsidR="00206E1F">
        <w:rPr>
          <w:lang w:val="sr-Latn-RS"/>
        </w:rPr>
        <w:t xml:space="preserve">:  </w:t>
      </w:r>
      <w:r w:rsidRPr="00A22BAC">
        <w:rPr>
          <w:lang w:val="sr-Latn-RS"/>
        </w:rPr>
        <w:t>Sistem će biti dostupan 24 časa dnevno, 7 dana u nedelji.</w:t>
      </w:r>
    </w:p>
    <w:p xmlns:wp14="http://schemas.microsoft.com/office/word/2010/wordml" w:rsidRPr="00A22BAC" w:rsidR="00206E1F" w:rsidP="00BC2229" w:rsidRDefault="00BC2229" w14:paraId="4B12BEBD" wp14:textId="77777777">
      <w:pPr>
        <w:pStyle w:val="BodyText"/>
        <w:rPr>
          <w:lang w:val="sr-Latn-RS"/>
        </w:rPr>
      </w:pPr>
      <w:r w:rsidRPr="00A22BAC">
        <w:rPr>
          <w:lang w:val="sr-Latn-RS"/>
        </w:rPr>
        <w:t>Lakoća korišćenja:</w:t>
      </w:r>
      <w:r w:rsidRPr="00A22BAC" w:rsidR="00206E1F">
        <w:rPr>
          <w:lang w:val="sr-Latn-RS"/>
        </w:rPr>
        <w:t xml:space="preserve"> </w:t>
      </w:r>
      <w:r w:rsidRPr="00A22BAC" w:rsidR="0069445A">
        <w:rPr>
          <w:lang w:val="sr-Latn-RS"/>
        </w:rPr>
        <w:t xml:space="preserve"> </w:t>
      </w:r>
      <w:r w:rsidRPr="00A22BAC">
        <w:rPr>
          <w:lang w:val="sr-Latn-RS"/>
        </w:rPr>
        <w:t>Sistem će posedovati jednostavan i intuitivan interfejs prilagođen profilima korisnika koji će ga koristiti.</w:t>
      </w:r>
    </w:p>
    <w:p xmlns:wp14="http://schemas.microsoft.com/office/word/2010/wordml" w:rsidRPr="00A22BAC" w:rsidR="00206E1F" w:rsidP="001F7D36" w:rsidRDefault="0069445A" w14:paraId="157B79A2" wp14:textId="77777777">
      <w:pPr>
        <w:pStyle w:val="BodyText"/>
        <w:rPr>
          <w:lang w:val="sr-Latn-RS"/>
        </w:rPr>
      </w:pPr>
      <w:r w:rsidRPr="00A22BAC">
        <w:rPr>
          <w:lang w:val="sr-Latn-RS"/>
        </w:rPr>
        <w:t>Održavanje</w:t>
      </w:r>
      <w:r w:rsidRPr="00A22BAC" w:rsidR="00206E1F">
        <w:rPr>
          <w:lang w:val="sr-Latn-RS"/>
        </w:rPr>
        <w:t xml:space="preserve">:  </w:t>
      </w:r>
      <w:r w:rsidRPr="00A22BAC">
        <w:rPr>
          <w:lang w:val="sr-Latn-RS"/>
        </w:rPr>
        <w:t xml:space="preserve">Sistem </w:t>
      </w:r>
      <w:r w:rsidRPr="00A22BAC" w:rsidR="001F7D36">
        <w:rPr>
          <w:lang w:val="sr-Latn-RS"/>
        </w:rPr>
        <w:t>treba</w:t>
      </w:r>
      <w:r w:rsidRPr="00A22BAC">
        <w:rPr>
          <w:lang w:val="sr-Latn-RS"/>
        </w:rPr>
        <w:t xml:space="preserve"> biti jednostavan za održavanje. Potrebno je izdvojiti grafički dizajn od sadržaja. Podatke koje čine sadržaj treba čuvati u bazi podataka</w:t>
      </w:r>
      <w:r w:rsidRPr="00A22BAC" w:rsidR="00206E1F">
        <w:rPr>
          <w:lang w:val="sr-Latn-RS"/>
        </w:rPr>
        <w:t>.</w:t>
      </w:r>
    </w:p>
    <w:p xmlns:wp14="http://schemas.microsoft.com/office/word/2010/wordml" w:rsidRPr="00A22BAC" w:rsidR="00206E1F" w:rsidP="00206E1F" w:rsidRDefault="00B849B5" w14:paraId="44A49A4E" wp14:textId="77777777">
      <w:pPr>
        <w:pStyle w:val="Heading1"/>
        <w:tabs>
          <w:tab w:val="left" w:pos="1276"/>
        </w:tabs>
        <w:rPr>
          <w:lang w:val="sr-Latn-RS"/>
        </w:rPr>
      </w:pPr>
      <w:bookmarkStart w:name="_Toc161771520" w:id="30"/>
      <w:r w:rsidRPr="00A22BAC">
        <w:rPr>
          <w:lang w:val="sr-Latn-RS"/>
        </w:rPr>
        <w:t>Prioritet funkcionalnosti</w:t>
      </w:r>
      <w:bookmarkEnd w:id="30"/>
    </w:p>
    <w:p xmlns:wp14="http://schemas.microsoft.com/office/word/2010/wordml" w:rsidRPr="00A22BAC" w:rsidR="00206E1F" w:rsidP="00CA62F9" w:rsidRDefault="00CA62F9" w14:paraId="043BC413" wp14:textId="77777777">
      <w:pPr>
        <w:pStyle w:val="BodyText"/>
        <w:rPr>
          <w:lang w:val="sr-Latn-RS"/>
        </w:rPr>
      </w:pPr>
      <w:r w:rsidRPr="00A22BAC">
        <w:rPr>
          <w:lang w:val="sr-Latn-RS"/>
        </w:rPr>
        <w:t>U ovom odeljku su date smernice u pogledu relativnog značaja predloženih funkcionalnosti.  Funkcionalnosti propisane u ovom dokumentu treba realizovati kroz beta i konačnu verziju. Prioritet funkcionalnosti koje će biti realizovane je sledeći:</w:t>
      </w:r>
    </w:p>
    <w:p xmlns:wp14="http://schemas.microsoft.com/office/word/2010/wordml" w:rsidRPr="00A22BAC" w:rsidR="00C83DEF" w:rsidP="00D21A8C" w:rsidRDefault="00C83DEF" w14:paraId="122005C8" wp14:textId="77777777">
      <w:pPr>
        <w:pStyle w:val="BodyText"/>
        <w:numPr>
          <w:ilvl w:val="0"/>
          <w:numId w:val="15"/>
        </w:numPr>
        <w:tabs>
          <w:tab w:val="num" w:pos="1080"/>
        </w:tabs>
        <w:ind w:left="1080"/>
        <w:rPr>
          <w:lang w:val="sr-Latn-RS"/>
        </w:rPr>
      </w:pPr>
      <w:r w:rsidRPr="00A22BAC">
        <w:rPr>
          <w:lang w:val="sr-Latn-RS"/>
        </w:rPr>
        <w:t>Prijavljivanje na sistem</w:t>
      </w:r>
    </w:p>
    <w:p xmlns:wp14="http://schemas.microsoft.com/office/word/2010/wordml" w:rsidRPr="00A22BAC" w:rsidR="00C83DEF" w:rsidP="00D21A8C" w:rsidRDefault="00C83DEF" w14:paraId="084CB851" wp14:textId="77777777">
      <w:pPr>
        <w:pStyle w:val="BodyText"/>
        <w:numPr>
          <w:ilvl w:val="0"/>
          <w:numId w:val="15"/>
        </w:numPr>
        <w:tabs>
          <w:tab w:val="num" w:pos="1080"/>
        </w:tabs>
        <w:ind w:left="1080"/>
        <w:rPr>
          <w:lang w:val="sr-Latn-RS"/>
        </w:rPr>
      </w:pPr>
      <w:r w:rsidRPr="00A22BAC">
        <w:rPr>
          <w:lang w:val="sr-Latn-RS"/>
        </w:rPr>
        <w:t>Kreiranje</w:t>
      </w:r>
      <w:r w:rsidRPr="00A22BAC" w:rsidR="005A3F8C">
        <w:rPr>
          <w:lang w:val="sr-Latn-RS"/>
        </w:rPr>
        <w:t>, arhiviranje</w:t>
      </w:r>
      <w:r w:rsidRPr="00A22BAC">
        <w:rPr>
          <w:lang w:val="sr-Latn-RS"/>
        </w:rPr>
        <w:t xml:space="preserve"> </w:t>
      </w:r>
      <w:r w:rsidRPr="00A22BAC" w:rsidR="00410F5F">
        <w:rPr>
          <w:lang w:val="sr-Latn-RS"/>
        </w:rPr>
        <w:t>i brisanje</w:t>
      </w:r>
      <w:r w:rsidRPr="00A22BAC">
        <w:rPr>
          <w:lang w:val="sr-Latn-RS"/>
        </w:rPr>
        <w:t xml:space="preserve"> članova</w:t>
      </w:r>
      <w:r w:rsidRPr="00A22BAC" w:rsidR="00D21A8C">
        <w:rPr>
          <w:lang w:val="sr-Latn-RS"/>
        </w:rPr>
        <w:t xml:space="preserve"> </w:t>
      </w:r>
    </w:p>
    <w:p xmlns:wp14="http://schemas.microsoft.com/office/word/2010/wordml" w:rsidRPr="00A22BAC" w:rsidR="00C83DEF" w:rsidRDefault="0063291D" w14:paraId="29C66E98" wp14:textId="77777777">
      <w:pPr>
        <w:pStyle w:val="BodyText"/>
        <w:numPr>
          <w:ilvl w:val="0"/>
          <w:numId w:val="15"/>
        </w:numPr>
        <w:tabs>
          <w:tab w:val="num" w:pos="1080"/>
        </w:tabs>
        <w:ind w:left="1080"/>
        <w:rPr>
          <w:lang w:val="sr-Latn-RS"/>
        </w:rPr>
      </w:pPr>
      <w:r w:rsidRPr="00A22BAC">
        <w:rPr>
          <w:lang w:val="sr-Latn-RS"/>
        </w:rPr>
        <w:t>Unos, prikaz i ažuriranje</w:t>
      </w:r>
      <w:r w:rsidRPr="00A22BAC" w:rsidR="00C83DEF">
        <w:rPr>
          <w:lang w:val="sr-Latn-RS"/>
        </w:rPr>
        <w:t xml:space="preserve"> o</w:t>
      </w:r>
      <w:r w:rsidRPr="00A22BAC">
        <w:rPr>
          <w:lang w:val="sr-Latn-RS"/>
        </w:rPr>
        <w:t xml:space="preserve"> podataka o</w:t>
      </w:r>
      <w:r w:rsidRPr="00A22BAC" w:rsidR="00C83DEF">
        <w:rPr>
          <w:lang w:val="sr-Latn-RS"/>
        </w:rPr>
        <w:t xml:space="preserve"> objavljenim publikacijama</w:t>
      </w:r>
    </w:p>
    <w:p xmlns:wp14="http://schemas.microsoft.com/office/word/2010/wordml" w:rsidRPr="00A22BAC" w:rsidR="00C83DEF" w:rsidP="00C83DEF" w:rsidRDefault="00C83DEF" w14:paraId="6F928E5E" wp14:textId="0750D8FC">
      <w:pPr>
        <w:pStyle w:val="BodyText"/>
        <w:numPr>
          <w:ilvl w:val="0"/>
          <w:numId w:val="15"/>
        </w:numPr>
        <w:tabs>
          <w:tab w:val="num" w:pos="1080"/>
        </w:tabs>
        <w:ind w:left="1080"/>
        <w:rPr>
          <w:lang w:val="sr-Latn-RS"/>
        </w:rPr>
      </w:pPr>
      <w:r w:rsidRPr="6FD1C50E" w:rsidR="00C83DEF">
        <w:rPr>
          <w:lang w:val="sr-Latn-RS"/>
        </w:rPr>
        <w:t xml:space="preserve">Unos, prikaz i ažuriranje podataka </w:t>
      </w:r>
    </w:p>
    <w:p xmlns:wp14="http://schemas.microsoft.com/office/word/2010/wordml" w:rsidRPr="00A22BAC" w:rsidR="00C83DEF" w:rsidP="00C83DEF" w:rsidRDefault="00C83DEF" w14:paraId="31E94D5D" wp14:textId="77777777">
      <w:pPr>
        <w:pStyle w:val="BodyText"/>
        <w:numPr>
          <w:ilvl w:val="0"/>
          <w:numId w:val="15"/>
        </w:numPr>
        <w:tabs>
          <w:tab w:val="num" w:pos="1080"/>
        </w:tabs>
        <w:ind w:left="1080"/>
        <w:rPr>
          <w:lang w:val="sr-Latn-RS"/>
        </w:rPr>
      </w:pPr>
      <w:r w:rsidRPr="6FD1C50E" w:rsidR="00C83DEF">
        <w:rPr>
          <w:lang w:val="sr-Latn-RS"/>
        </w:rPr>
        <w:t>Kreiranje projekta i dodela vođe projekta</w:t>
      </w:r>
    </w:p>
    <w:p xmlns:wp14="http://schemas.microsoft.com/office/word/2010/wordml" w:rsidRPr="00A22BAC" w:rsidR="00206E1F" w:rsidP="00C83DEF" w:rsidRDefault="00C83DEF" w14:paraId="775D0398" wp14:textId="00D010F6">
      <w:pPr>
        <w:pStyle w:val="BodyText"/>
        <w:numPr>
          <w:ilvl w:val="0"/>
          <w:numId w:val="15"/>
        </w:numPr>
        <w:tabs>
          <w:tab w:val="num" w:pos="1080"/>
        </w:tabs>
        <w:ind w:left="1080"/>
        <w:rPr>
          <w:lang w:val="sr-Latn-RS"/>
        </w:rPr>
      </w:pPr>
      <w:r w:rsidRPr="6FD1C50E" w:rsidR="00C83DEF">
        <w:rPr>
          <w:lang w:val="sr-Latn-RS"/>
        </w:rPr>
        <w:t xml:space="preserve">Unos, prikaz i ažuriranje osnovnih podataka </w:t>
      </w:r>
    </w:p>
    <w:p xmlns:wp14="http://schemas.microsoft.com/office/word/2010/wordml" w:rsidRPr="00A22BAC" w:rsidR="00206E1F" w:rsidRDefault="00B849B5" w14:paraId="6E9D0DA0" wp14:textId="77777777">
      <w:pPr>
        <w:pStyle w:val="Heading1"/>
        <w:rPr>
          <w:lang w:val="sr-Latn-RS"/>
        </w:rPr>
      </w:pPr>
      <w:bookmarkStart w:name="_Toc161771521" w:id="31"/>
      <w:r w:rsidRPr="00A22BAC">
        <w:rPr>
          <w:lang w:val="sr-Latn-RS"/>
        </w:rPr>
        <w:t>Nefunkcionalni zahtevi</w:t>
      </w:r>
      <w:bookmarkEnd w:id="31"/>
    </w:p>
    <w:p xmlns:wp14="http://schemas.microsoft.com/office/word/2010/wordml" w:rsidRPr="00A22BAC" w:rsidR="00206E1F" w:rsidP="00B849B5" w:rsidRDefault="00B849B5" w14:paraId="18B84CE8" wp14:textId="77777777">
      <w:pPr>
        <w:pStyle w:val="Heading2"/>
        <w:rPr>
          <w:lang w:val="sr-Latn-RS"/>
        </w:rPr>
      </w:pPr>
      <w:bookmarkStart w:name="_Toc161771522" w:id="32"/>
      <w:r w:rsidRPr="00A22BAC">
        <w:rPr>
          <w:lang w:val="sr-Latn-RS"/>
        </w:rPr>
        <w:t>Zahtevi u pogledu standardizacije</w:t>
      </w:r>
      <w:bookmarkEnd w:id="32"/>
    </w:p>
    <w:p xmlns:wp14="http://schemas.microsoft.com/office/word/2010/wordml" w:rsidRPr="00A22BAC" w:rsidR="00206E1F" w:rsidP="003356F6" w:rsidRDefault="00491CC1" w14:paraId="5300FB2B" wp14:textId="77777777">
      <w:pPr>
        <w:pStyle w:val="BodyText"/>
        <w:rPr>
          <w:lang w:val="sr-Latn-RS"/>
        </w:rPr>
      </w:pPr>
      <w:r w:rsidRPr="00A22BAC">
        <w:rPr>
          <w:lang w:val="sr-Latn-RS"/>
        </w:rPr>
        <w:t>Klasifikaciju publikacija treba standardizovati sa postojećom tipologijom propisanom od strane Ministarstva za nauku i sport.</w:t>
      </w:r>
    </w:p>
    <w:p xmlns:wp14="http://schemas.microsoft.com/office/word/2010/wordml" w:rsidRPr="00A22BAC" w:rsidR="00206E1F" w:rsidP="00B849B5" w:rsidRDefault="00B849B5" w14:paraId="07A9A231" wp14:textId="77777777">
      <w:pPr>
        <w:pStyle w:val="Heading2"/>
        <w:rPr>
          <w:lang w:val="sr-Latn-RS"/>
        </w:rPr>
      </w:pPr>
      <w:bookmarkStart w:name="_Toc161771523" w:id="33"/>
      <w:r w:rsidRPr="00A22BAC">
        <w:rPr>
          <w:lang w:val="sr-Latn-RS"/>
        </w:rPr>
        <w:t>Sistemski zahtevi</w:t>
      </w:r>
      <w:bookmarkEnd w:id="33"/>
    </w:p>
    <w:p xmlns:wp14="http://schemas.microsoft.com/office/word/2010/wordml" w:rsidRPr="00A22BAC" w:rsidR="00206E1F" w:rsidP="003356F6" w:rsidRDefault="003356F6" w14:paraId="6482752C" wp14:textId="0CB032FF">
      <w:pPr>
        <w:pStyle w:val="BodyText"/>
        <w:rPr>
          <w:lang w:val="sr-Latn-RS"/>
        </w:rPr>
      </w:pPr>
      <w:r w:rsidRPr="6FD1C50E" w:rsidR="1969B1EC">
        <w:rPr>
          <w:lang w:val="sr-Latn-RS"/>
        </w:rPr>
        <w:t>S</w:t>
      </w:r>
      <w:r w:rsidRPr="6FD1C50E" w:rsidR="003356F6">
        <w:rPr>
          <w:lang w:val="sr-Latn-RS"/>
        </w:rPr>
        <w:t>istem</w:t>
      </w:r>
      <w:r w:rsidRPr="6FD1C50E" w:rsidR="7296C785">
        <w:rPr>
          <w:lang w:val="sr-Latn-RS"/>
        </w:rPr>
        <w:t xml:space="preserve"> Narodnog </w:t>
      </w:r>
      <w:r w:rsidRPr="6FD1C50E" w:rsidR="7296C785">
        <w:rPr>
          <w:lang w:val="sr-Latn-RS"/>
        </w:rPr>
        <w:t>pozorišta</w:t>
      </w:r>
      <w:r w:rsidRPr="6FD1C50E" w:rsidR="003356F6">
        <w:rPr>
          <w:lang w:val="sr-Latn-RS"/>
        </w:rPr>
        <w:t xml:space="preserve"> će biti realizovan korišćenjem PHP skripti, dok će kao DBMS koristiti </w:t>
      </w:r>
      <w:r w:rsidRPr="6FD1C50E" w:rsidR="003356F6">
        <w:rPr>
          <w:lang w:val="sr-Latn-RS"/>
        </w:rPr>
        <w:t>M</w:t>
      </w:r>
      <w:r w:rsidRPr="6FD1C50E" w:rsidR="003356F6">
        <w:rPr>
          <w:lang w:val="sr-Latn-RS"/>
        </w:rPr>
        <w:t>ySQL</w:t>
      </w:r>
      <w:r w:rsidRPr="6FD1C50E" w:rsidR="003356F6">
        <w:rPr>
          <w:lang w:val="sr-Latn-RS"/>
        </w:rPr>
        <w:t>.</w:t>
      </w:r>
    </w:p>
    <w:p xmlns:wp14="http://schemas.microsoft.com/office/word/2010/wordml" w:rsidRPr="00A22BAC" w:rsidR="003356F6" w:rsidP="003356F6" w:rsidRDefault="003356F6" w14:paraId="3BB7CD0D" wp14:textId="77777777">
      <w:pPr>
        <w:pStyle w:val="BodyText"/>
        <w:rPr>
          <w:lang w:val="sr-Latn-RS"/>
        </w:rPr>
      </w:pPr>
      <w:r w:rsidRPr="00A22BAC">
        <w:rPr>
          <w:lang w:val="sr-Latn-RS"/>
        </w:rPr>
        <w:t xml:space="preserve">Korisnički interfejs </w:t>
      </w:r>
      <w:proofErr w:type="spellStart"/>
      <w:r w:rsidRPr="00A22BAC">
        <w:rPr>
          <w:lang w:val="sr-Latn-RS"/>
        </w:rPr>
        <w:t>Web</w:t>
      </w:r>
      <w:proofErr w:type="spellEnd"/>
      <w:r w:rsidRPr="00A22BAC">
        <w:rPr>
          <w:lang w:val="sr-Latn-RS"/>
        </w:rPr>
        <w:t xml:space="preserve"> aplikacije mora da bude optimizovan za sledeće </w:t>
      </w:r>
      <w:proofErr w:type="spellStart"/>
      <w:r w:rsidRPr="00A22BAC">
        <w:rPr>
          <w:lang w:val="sr-Latn-RS"/>
        </w:rPr>
        <w:t>Web</w:t>
      </w:r>
      <w:proofErr w:type="spellEnd"/>
      <w:r w:rsidRPr="00A22BAC">
        <w:rPr>
          <w:lang w:val="sr-Latn-RS"/>
        </w:rPr>
        <w:t xml:space="preserve"> čitače:</w:t>
      </w:r>
    </w:p>
    <w:p xmlns:wp14="http://schemas.microsoft.com/office/word/2010/wordml" w:rsidRPr="00A22BAC" w:rsidR="003356F6" w:rsidP="003356F6" w:rsidRDefault="003356F6" w14:paraId="587115FB" wp14:textId="77777777">
      <w:pPr>
        <w:pStyle w:val="BodyText"/>
        <w:numPr>
          <w:ilvl w:val="0"/>
          <w:numId w:val="25"/>
        </w:numPr>
        <w:rPr>
          <w:lang w:val="sr-Latn-RS"/>
        </w:rPr>
      </w:pPr>
      <w:r w:rsidRPr="00A22BAC">
        <w:rPr>
          <w:lang w:val="sr-Latn-RS"/>
        </w:rPr>
        <w:t>Internet Explorer 6+</w:t>
      </w:r>
    </w:p>
    <w:p xmlns:wp14="http://schemas.microsoft.com/office/word/2010/wordml" w:rsidRPr="00A22BAC" w:rsidR="003356F6" w:rsidP="003356F6" w:rsidRDefault="003356F6" w14:paraId="1BA5CD15" wp14:textId="77777777">
      <w:pPr>
        <w:pStyle w:val="BodyText"/>
        <w:numPr>
          <w:ilvl w:val="0"/>
          <w:numId w:val="25"/>
        </w:numPr>
        <w:rPr>
          <w:lang w:val="sr-Latn-RS"/>
        </w:rPr>
      </w:pPr>
      <w:r w:rsidRPr="00A22BAC">
        <w:rPr>
          <w:lang w:val="sr-Latn-RS"/>
        </w:rPr>
        <w:t>Opera 8+</w:t>
      </w:r>
    </w:p>
    <w:p xmlns:wp14="http://schemas.microsoft.com/office/word/2010/wordml" w:rsidRPr="00A22BAC" w:rsidR="00206E1F" w:rsidP="003356F6" w:rsidRDefault="003356F6" w14:paraId="64C344FF" wp14:textId="77777777">
      <w:pPr>
        <w:pStyle w:val="BodyText"/>
        <w:numPr>
          <w:ilvl w:val="0"/>
          <w:numId w:val="25"/>
        </w:numPr>
        <w:rPr>
          <w:lang w:val="sr-Latn-RS"/>
        </w:rPr>
      </w:pPr>
      <w:proofErr w:type="spellStart"/>
      <w:r w:rsidRPr="00A22BAC">
        <w:rPr>
          <w:lang w:val="sr-Latn-RS"/>
        </w:rPr>
        <w:t>FireFox</w:t>
      </w:r>
      <w:proofErr w:type="spellEnd"/>
      <w:r w:rsidRPr="00A22BAC">
        <w:rPr>
          <w:lang w:val="sr-Latn-RS"/>
        </w:rPr>
        <w:t xml:space="preserve"> (</w:t>
      </w:r>
      <w:proofErr w:type="spellStart"/>
      <w:r w:rsidRPr="00A22BAC">
        <w:rPr>
          <w:lang w:val="sr-Latn-RS"/>
        </w:rPr>
        <w:t>Mozilla</w:t>
      </w:r>
      <w:proofErr w:type="spellEnd"/>
      <w:r w:rsidRPr="00A22BAC">
        <w:rPr>
          <w:lang w:val="sr-Latn-RS"/>
        </w:rPr>
        <w:t>)</w:t>
      </w:r>
    </w:p>
    <w:p xmlns:wp14="http://schemas.microsoft.com/office/word/2010/wordml" w:rsidRPr="00A22BAC" w:rsidR="00206E1F" w:rsidRDefault="00B849B5" w14:paraId="4CB256FA" wp14:textId="77777777">
      <w:pPr>
        <w:pStyle w:val="Heading2"/>
        <w:rPr>
          <w:lang w:val="sr-Latn-RS"/>
        </w:rPr>
      </w:pPr>
      <w:bookmarkStart w:name="_Toc161771524" w:id="34"/>
      <w:r w:rsidRPr="00A22BAC">
        <w:rPr>
          <w:lang w:val="sr-Latn-RS"/>
        </w:rPr>
        <w:t>Zahtevi u pogledu performansi</w:t>
      </w:r>
      <w:bookmarkEnd w:id="34"/>
    </w:p>
    <w:p xmlns:wp14="http://schemas.microsoft.com/office/word/2010/wordml" w:rsidRPr="00A22BAC" w:rsidR="00206E1F" w:rsidRDefault="001D0890" w14:paraId="0594A1FE" wp14:textId="77777777">
      <w:pPr>
        <w:pStyle w:val="BodyText"/>
        <w:rPr>
          <w:lang w:val="sr-Latn-RS"/>
        </w:rPr>
      </w:pPr>
      <w:r w:rsidRPr="00A22BAC">
        <w:rPr>
          <w:lang w:val="sr-Latn-RS"/>
        </w:rPr>
        <w:t>Nema posebnih zahteva u pogledu performansi sistema.</w:t>
      </w:r>
    </w:p>
    <w:p xmlns:wp14="http://schemas.microsoft.com/office/word/2010/wordml" w:rsidRPr="00A22BAC" w:rsidR="00206E1F" w:rsidP="00B849B5" w:rsidRDefault="00B849B5" w14:paraId="72F666FA" wp14:textId="77777777">
      <w:pPr>
        <w:pStyle w:val="Heading2"/>
        <w:rPr>
          <w:lang w:val="sr-Latn-RS"/>
        </w:rPr>
      </w:pPr>
      <w:bookmarkStart w:name="_Toc161771525" w:id="35"/>
      <w:r w:rsidRPr="00A22BAC">
        <w:rPr>
          <w:lang w:val="sr-Latn-RS"/>
        </w:rPr>
        <w:t>Zahtevi u pogledu okruženja</w:t>
      </w:r>
      <w:bookmarkEnd w:id="35"/>
    </w:p>
    <w:p xmlns:wp14="http://schemas.microsoft.com/office/word/2010/wordml" w:rsidRPr="00A22BAC" w:rsidR="00206E1F" w:rsidRDefault="009A291F" w14:paraId="430DD504" wp14:textId="77777777">
      <w:pPr>
        <w:pStyle w:val="BodyText"/>
        <w:rPr>
          <w:lang w:val="sr-Latn-RS"/>
        </w:rPr>
      </w:pPr>
      <w:r w:rsidRPr="00A22BAC">
        <w:rPr>
          <w:lang w:val="sr-Latn-RS"/>
        </w:rPr>
        <w:t>Nema posebnih zahteva u pogledu okruženja</w:t>
      </w:r>
      <w:r w:rsidRPr="00A22BAC" w:rsidR="00206E1F">
        <w:rPr>
          <w:lang w:val="sr-Latn-RS"/>
        </w:rPr>
        <w:t xml:space="preserve">. </w:t>
      </w:r>
    </w:p>
    <w:p xmlns:wp14="http://schemas.microsoft.com/office/word/2010/wordml" w:rsidRPr="00A22BAC" w:rsidR="00206E1F" w:rsidRDefault="00B849B5" w14:paraId="5D673CE9" wp14:textId="77777777">
      <w:pPr>
        <w:pStyle w:val="Heading1"/>
        <w:rPr>
          <w:lang w:val="sr-Latn-RS"/>
        </w:rPr>
      </w:pPr>
      <w:bookmarkStart w:name="_Toc161771526" w:id="36"/>
      <w:r w:rsidRPr="00A22BAC">
        <w:rPr>
          <w:lang w:val="sr-Latn-RS"/>
        </w:rPr>
        <w:t>Dokumentacija</w:t>
      </w:r>
      <w:bookmarkEnd w:id="36"/>
    </w:p>
    <w:p xmlns:wp14="http://schemas.microsoft.com/office/word/2010/wordml" w:rsidRPr="00A22BAC" w:rsidR="00206E1F" w:rsidP="00967902" w:rsidRDefault="00967902" w14:paraId="7331829D" wp14:textId="44BECDBD">
      <w:pPr>
        <w:pStyle w:val="BodyText"/>
        <w:rPr>
          <w:lang w:val="sr-Latn-RS"/>
        </w:rPr>
      </w:pPr>
      <w:r w:rsidRPr="6FD1C50E" w:rsidR="00967902">
        <w:rPr>
          <w:lang w:val="sr-Latn-RS"/>
        </w:rPr>
        <w:t xml:space="preserve">U ovom odeljku su opisani zahtevi u pogledu dokumentacije koju treba pripremiti za </w:t>
      </w:r>
      <w:r w:rsidRPr="6FD1C50E" w:rsidR="00967902">
        <w:rPr>
          <w:lang w:val="sr-Latn-RS"/>
        </w:rPr>
        <w:t>projekat</w:t>
      </w:r>
      <w:r w:rsidRPr="6FD1C50E" w:rsidR="72D9C042">
        <w:rPr>
          <w:lang w:val="sr-Latn-RS"/>
        </w:rPr>
        <w:t xml:space="preserve"> Narodnog pozorišta</w:t>
      </w:r>
      <w:r w:rsidRPr="6FD1C50E" w:rsidR="00967902">
        <w:rPr>
          <w:lang w:val="sr-Latn-RS"/>
        </w:rPr>
        <w:t>.</w:t>
      </w:r>
    </w:p>
    <w:p xmlns:wp14="http://schemas.microsoft.com/office/word/2010/wordml" w:rsidRPr="00A22BAC" w:rsidR="00206E1F" w:rsidP="00B849B5" w:rsidRDefault="00B849B5" w14:paraId="39D179CC" wp14:textId="77777777">
      <w:pPr>
        <w:pStyle w:val="Heading2"/>
        <w:rPr>
          <w:lang w:val="sr-Latn-RS"/>
        </w:rPr>
      </w:pPr>
      <w:bookmarkStart w:name="_Toc161771527" w:id="37"/>
      <w:r w:rsidRPr="00A22BAC">
        <w:rPr>
          <w:lang w:val="sr-Latn-RS"/>
        </w:rPr>
        <w:t>Korisničko uputstvo</w:t>
      </w:r>
      <w:bookmarkEnd w:id="37"/>
    </w:p>
    <w:p xmlns:wp14="http://schemas.microsoft.com/office/word/2010/wordml" w:rsidRPr="00A22BAC" w:rsidR="00206E1F" w:rsidP="0063574A" w:rsidRDefault="0063574A" w14:paraId="6BCF5406" wp14:textId="77777777">
      <w:pPr>
        <w:pStyle w:val="BodyText"/>
        <w:rPr>
          <w:lang w:val="sr-Latn-RS"/>
        </w:rPr>
      </w:pPr>
      <w:r w:rsidRPr="00A22BAC">
        <w:rPr>
          <w:lang w:val="sr-Latn-RS"/>
        </w:rPr>
        <w:t xml:space="preserve">Sistem će biti intuitivan za korišćenje i neće posedovati </w:t>
      </w:r>
      <w:r w:rsidRPr="00A22BAC" w:rsidR="00097F43">
        <w:rPr>
          <w:lang w:val="sr-Latn-RS"/>
        </w:rPr>
        <w:t xml:space="preserve">štampano </w:t>
      </w:r>
      <w:r w:rsidRPr="00A22BAC">
        <w:rPr>
          <w:lang w:val="sr-Latn-RS"/>
        </w:rPr>
        <w:t>korisničko uputstvo</w:t>
      </w:r>
      <w:r w:rsidRPr="00A22BAC" w:rsidR="00206E1F">
        <w:rPr>
          <w:lang w:val="sr-Latn-RS"/>
        </w:rPr>
        <w:t>.</w:t>
      </w:r>
    </w:p>
    <w:p xmlns:wp14="http://schemas.microsoft.com/office/word/2010/wordml" w:rsidRPr="00A22BAC" w:rsidR="00206E1F" w:rsidP="00D20F4E" w:rsidRDefault="00206E1F" w14:paraId="1B9CB232" wp14:textId="77777777">
      <w:pPr>
        <w:pStyle w:val="Heading2"/>
        <w:rPr>
          <w:lang w:val="sr-Latn-RS"/>
        </w:rPr>
      </w:pPr>
      <w:bookmarkStart w:name="_Toc161771528" w:id="38"/>
      <w:proofErr w:type="spellStart"/>
      <w:r w:rsidRPr="00A22BAC">
        <w:rPr>
          <w:i/>
          <w:iCs/>
          <w:lang w:val="sr-Latn-RS"/>
        </w:rPr>
        <w:t>Online</w:t>
      </w:r>
      <w:proofErr w:type="spellEnd"/>
      <w:r w:rsidRPr="00A22BAC">
        <w:rPr>
          <w:lang w:val="sr-Latn-RS"/>
        </w:rPr>
        <w:t xml:space="preserve"> </w:t>
      </w:r>
      <w:r w:rsidRPr="00A22BAC" w:rsidR="00D20F4E">
        <w:rPr>
          <w:lang w:val="sr-Latn-RS"/>
        </w:rPr>
        <w:t>uputstvo</w:t>
      </w:r>
      <w:bookmarkEnd w:id="38"/>
    </w:p>
    <w:p xmlns:wp14="http://schemas.microsoft.com/office/word/2010/wordml" w:rsidRPr="00A22BAC" w:rsidR="00206E1F" w:rsidP="00097F43" w:rsidRDefault="00097F43" w14:paraId="0D841469" wp14:textId="77777777">
      <w:pPr>
        <w:pStyle w:val="BodyText"/>
        <w:rPr>
          <w:lang w:val="sr-Latn-RS"/>
        </w:rPr>
      </w:pPr>
      <w:r w:rsidRPr="00A22BAC">
        <w:rPr>
          <w:lang w:val="sr-Latn-RS"/>
        </w:rPr>
        <w:t xml:space="preserve">Potrebno je obezbediti </w:t>
      </w:r>
      <w:proofErr w:type="spellStart"/>
      <w:r w:rsidRPr="00A22BAC">
        <w:rPr>
          <w:i/>
          <w:iCs/>
          <w:lang w:val="sr-Latn-RS"/>
        </w:rPr>
        <w:t>o</w:t>
      </w:r>
      <w:r w:rsidRPr="00A22BAC" w:rsidR="0063574A">
        <w:rPr>
          <w:i/>
          <w:iCs/>
          <w:lang w:val="sr-Latn-RS"/>
        </w:rPr>
        <w:t>nline</w:t>
      </w:r>
      <w:proofErr w:type="spellEnd"/>
      <w:r w:rsidRPr="00A22BAC" w:rsidR="0063574A">
        <w:rPr>
          <w:lang w:val="sr-Latn-RS"/>
        </w:rPr>
        <w:t xml:space="preserve"> uputstvo </w:t>
      </w:r>
      <w:r w:rsidRPr="00A22BAC">
        <w:rPr>
          <w:lang w:val="sr-Latn-RS"/>
        </w:rPr>
        <w:t xml:space="preserve">za neke od naprednijih funkcionalnosti sistema. </w:t>
      </w:r>
      <w:proofErr w:type="spellStart"/>
      <w:r w:rsidRPr="00A22BAC">
        <w:rPr>
          <w:lang w:val="sr-Latn-RS"/>
        </w:rPr>
        <w:t>Online</w:t>
      </w:r>
      <w:proofErr w:type="spellEnd"/>
      <w:r w:rsidRPr="00A22BAC">
        <w:rPr>
          <w:lang w:val="sr-Latn-RS"/>
        </w:rPr>
        <w:t xml:space="preserve"> uputstvo treba koncipirati kao podršku za obavljanje odgovarajućih aktivnosti</w:t>
      </w:r>
      <w:r w:rsidRPr="00A22BAC" w:rsidR="00206E1F">
        <w:rPr>
          <w:lang w:val="sr-Latn-RS"/>
        </w:rPr>
        <w:t>.</w:t>
      </w:r>
    </w:p>
    <w:p xmlns:wp14="http://schemas.microsoft.com/office/word/2010/wordml" w:rsidRPr="00A22BAC" w:rsidR="00206E1F" w:rsidRDefault="00D20F4E" w14:paraId="5D988985" wp14:textId="77777777">
      <w:pPr>
        <w:pStyle w:val="Heading2"/>
        <w:rPr>
          <w:lang w:val="sr-Latn-RS"/>
        </w:rPr>
      </w:pPr>
      <w:bookmarkStart w:name="_Toc161771529" w:id="39"/>
      <w:r w:rsidRPr="00A22BAC">
        <w:rPr>
          <w:lang w:val="sr-Latn-RS"/>
        </w:rPr>
        <w:t>Uputstvo za instalaciju i konfigurisanje</w:t>
      </w:r>
      <w:bookmarkEnd w:id="39"/>
    </w:p>
    <w:p xmlns:wp14="http://schemas.microsoft.com/office/word/2010/wordml" w:rsidRPr="00A22BAC" w:rsidR="00206E1F" w:rsidP="001D0890" w:rsidRDefault="001D0890" w14:paraId="251D4306" wp14:textId="77777777">
      <w:pPr>
        <w:pStyle w:val="BodyText"/>
        <w:rPr>
          <w:lang w:val="sr-Latn-RS"/>
        </w:rPr>
      </w:pPr>
      <w:r w:rsidRPr="00A22BAC">
        <w:rPr>
          <w:lang w:val="sr-Latn-RS"/>
        </w:rPr>
        <w:t>Uputstvo za instalaciju i konfigurisanje serverskog dela sistema će sadržati:</w:t>
      </w:r>
    </w:p>
    <w:p xmlns:wp14="http://schemas.microsoft.com/office/word/2010/wordml" w:rsidRPr="00A22BAC" w:rsidR="00206E1F" w:rsidRDefault="001D0890" w14:paraId="38C2AA3D" wp14:textId="77777777">
      <w:pPr>
        <w:pStyle w:val="BodyText"/>
        <w:numPr>
          <w:ilvl w:val="0"/>
          <w:numId w:val="18"/>
        </w:numPr>
        <w:tabs>
          <w:tab w:val="clear" w:pos="360"/>
          <w:tab w:val="num" w:pos="1080"/>
        </w:tabs>
        <w:ind w:left="1080"/>
        <w:rPr>
          <w:lang w:val="sr-Latn-RS"/>
        </w:rPr>
      </w:pPr>
      <w:r w:rsidRPr="00A22BAC">
        <w:rPr>
          <w:lang w:val="sr-Latn-RS"/>
        </w:rPr>
        <w:t>Zahteve u pogledu instaliranog softvera</w:t>
      </w:r>
    </w:p>
    <w:p xmlns:wp14="http://schemas.microsoft.com/office/word/2010/wordml" w:rsidRPr="00A22BAC" w:rsidR="00206E1F" w:rsidRDefault="001D0890" w14:paraId="34FA64D7" wp14:textId="77777777">
      <w:pPr>
        <w:pStyle w:val="BodyText"/>
        <w:numPr>
          <w:ilvl w:val="0"/>
          <w:numId w:val="18"/>
        </w:numPr>
        <w:tabs>
          <w:tab w:val="clear" w:pos="360"/>
          <w:tab w:val="num" w:pos="1080"/>
        </w:tabs>
        <w:ind w:left="1080"/>
        <w:rPr>
          <w:lang w:val="sr-Latn-RS"/>
        </w:rPr>
      </w:pPr>
      <w:r w:rsidRPr="00A22BAC">
        <w:rPr>
          <w:lang w:val="sr-Latn-RS"/>
        </w:rPr>
        <w:t>Instrukcije za instaliranje sistema i kreiranje baze podataka</w:t>
      </w:r>
    </w:p>
    <w:p xmlns:wp14="http://schemas.microsoft.com/office/word/2010/wordml" w:rsidRPr="00A22BAC" w:rsidR="00206E1F" w:rsidP="001D0890" w:rsidRDefault="001D0890" w14:paraId="526A4EBE" wp14:textId="77777777">
      <w:pPr>
        <w:pStyle w:val="BodyText"/>
        <w:numPr>
          <w:ilvl w:val="0"/>
          <w:numId w:val="18"/>
        </w:numPr>
        <w:tabs>
          <w:tab w:val="clear" w:pos="360"/>
          <w:tab w:val="num" w:pos="1080"/>
        </w:tabs>
        <w:ind w:left="1080"/>
        <w:rPr>
          <w:lang w:val="sr-Latn-RS"/>
        </w:rPr>
      </w:pPr>
      <w:r w:rsidRPr="00A22BAC">
        <w:rPr>
          <w:lang w:val="sr-Latn-RS"/>
        </w:rPr>
        <w:t>Uputstvo za konfigurisanje portala</w:t>
      </w:r>
    </w:p>
    <w:p xmlns:wp14="http://schemas.microsoft.com/office/word/2010/wordml" w:rsidRPr="00A22BAC" w:rsidR="00206E1F" w:rsidRDefault="00D20F4E" w14:paraId="1183C2D9" wp14:textId="77777777">
      <w:pPr>
        <w:pStyle w:val="Heading2"/>
        <w:numPr>
          <w:ilvl w:val="1"/>
          <w:numId w:val="13"/>
        </w:numPr>
        <w:rPr>
          <w:lang w:val="sr-Latn-RS"/>
        </w:rPr>
      </w:pPr>
      <w:bookmarkStart w:name="_Toc161771530" w:id="40"/>
      <w:r w:rsidRPr="00A22BAC">
        <w:rPr>
          <w:lang w:val="sr-Latn-RS"/>
        </w:rPr>
        <w:t>Pakovanje proizvoda</w:t>
      </w:r>
      <w:bookmarkEnd w:id="40"/>
    </w:p>
    <w:p xmlns:wp14="http://schemas.microsoft.com/office/word/2010/wordml" w:rsidRPr="00A22BAC" w:rsidR="00206E1F" w:rsidP="001D0890" w:rsidRDefault="00967902" w14:paraId="5A9927CC" wp14:textId="77777777">
      <w:pPr>
        <w:pStyle w:val="BodyText"/>
        <w:rPr>
          <w:lang w:val="sr-Latn-RS"/>
        </w:rPr>
      </w:pPr>
      <w:r w:rsidRPr="00A22BAC">
        <w:rPr>
          <w:lang w:val="sr-Latn-RS"/>
        </w:rPr>
        <w:t>Proizvod ne zahteva posebno pakovanje jer nije namenjen širokom tržištu</w:t>
      </w:r>
      <w:r w:rsidRPr="00A22BAC" w:rsidR="00206E1F">
        <w:rPr>
          <w:lang w:val="sr-Latn-RS"/>
        </w:rPr>
        <w:t>.</w:t>
      </w:r>
    </w:p>
    <w:sectPr w:rsidRPr="00A22BAC" w:rsidR="00206E1F">
      <w:headerReference w:type="default" r:id="rId9"/>
      <w:footerReference w:type="default" r:id="rId10"/>
      <w:headerReference w:type="first" r:id="rId11"/>
      <w:footerReference w:type="first" r:id="rId12"/>
      <w:pgSz w:w="12240" w:h="15840" w:orient="portrait" w:code="1"/>
      <w:pgMar w:top="1440" w:right="1440" w:bottom="1440" w:left="144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xmlns:wp14="http://schemas.microsoft.com/office/word/2010/wordml" w:rsidR="00DC3524" w:rsidRDefault="00DC3524" w14:paraId="680A4E5D" wp14:textId="77777777">
      <w:r>
        <w:separator/>
      </w:r>
    </w:p>
  </w:endnote>
  <w:endnote w:type="continuationSeparator" w:id="0">
    <w:p xmlns:wp14="http://schemas.microsoft.com/office/word/2010/wordml" w:rsidR="00DC3524" w:rsidRDefault="00DC3524" w14:paraId="19219836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xmlns:wp14="http://schemas.microsoft.com/office/word/2010/wordml" w:rsidR="00B467CB" w:rsidRDefault="00B467CB" w14:paraId="53928121" wp14:textId="77777777">
    <w:pPr>
      <w:pStyle w:val="Footer"/>
      <w:framePr w:wrap="around" w:hAnchor="margin" w:vAnchor="text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xmlns:wp14="http://schemas.microsoft.com/office/word/2010/wordml" w:rsidR="00B467CB" w:rsidRDefault="00B467CB" w14:paraId="17AD93B2" wp14:textId="77777777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Look w:val="0000" w:firstRow="0" w:lastRow="0" w:firstColumn="0" w:lastColumn="0" w:noHBand="0" w:noVBand="0"/>
    </w:tblPr>
    <w:tblGrid>
      <w:gridCol w:w="2808"/>
      <w:gridCol w:w="4050"/>
      <w:gridCol w:w="2628"/>
    </w:tblGrid>
    <w:tr xmlns:wp14="http://schemas.microsoft.com/office/word/2010/wordml" w:rsidRPr="003372D3" w:rsidR="00B467CB" w:rsidTr="58FF2439" w14:paraId="63F726EC" wp14:textId="77777777">
      <w:tc>
        <w:tcPr>
          <w:tcW w:w="2808" w:type="dxa"/>
          <w:tcBorders>
            <w:top w:val="nil"/>
            <w:left w:val="nil"/>
            <w:bottom w:val="nil"/>
            <w:right w:val="nil"/>
          </w:tcBorders>
          <w:tcMar/>
        </w:tcPr>
        <w:p w:rsidRPr="003372D3" w:rsidR="00B467CB" w:rsidRDefault="00B467CB" w14:paraId="31F4DE5D" wp14:textId="77777777">
          <w:pPr>
            <w:ind w:right="360"/>
            <w:rPr>
              <w:lang w:val="sr-Latn-CS"/>
            </w:rPr>
          </w:pPr>
          <w:r w:rsidRPr="003372D3">
            <w:rPr>
              <w:lang w:val="sr-Latn-CS"/>
            </w:rPr>
            <w:t>Poverljivo</w:t>
          </w:r>
        </w:p>
      </w:tc>
      <w:tc>
        <w:tcPr>
          <w:tcW w:w="4050" w:type="dxa"/>
          <w:tcBorders>
            <w:top w:val="nil"/>
            <w:left w:val="nil"/>
            <w:bottom w:val="nil"/>
            <w:right w:val="nil"/>
          </w:tcBorders>
          <w:tcMar/>
        </w:tcPr>
        <w:p w:rsidRPr="003372D3" w:rsidR="00B467CB" w:rsidRDefault="00B467CB" w14:paraId="0101B0DB" wp14:textId="556ABDB3">
          <w:pPr>
            <w:jc w:val="center"/>
            <w:rPr>
              <w:lang w:val="sr-Latn-CS"/>
            </w:rPr>
          </w:pPr>
          <w:r w:rsidRPr="58FF2439" w:rsidR="58FF2439">
            <w:rPr>
              <w:rFonts w:ascii="Symbol" w:hAnsi="Symbol" w:eastAsia="Symbol" w:cs="Symbol"/>
              <w:lang w:val="sr-Latn-CS"/>
            </w:rPr>
            <w:t>Ó</w:t>
          </w:r>
          <w:r w:rsidRPr="58FF2439" w:rsidR="58FF2439">
            <w:rPr>
              <w:lang w:val="sr-Latn-CS"/>
            </w:rPr>
            <w:t>Team</w:t>
          </w:r>
          <w:r w:rsidRPr="58FF2439" w:rsidR="58FF2439">
            <w:rPr>
              <w:lang w:val="sr-Latn-CS"/>
            </w:rPr>
            <w:t xml:space="preserve"> OUTIRS</w:t>
          </w:r>
          <w:r w:rsidRPr="58FF2439" w:rsidR="58FF2439">
            <w:rPr>
              <w:lang w:val="sr-Latn-CS"/>
            </w:rPr>
            <w:t>, 20</w:t>
          </w:r>
          <w:r w:rsidRPr="58FF2439" w:rsidR="58FF2439">
            <w:rPr>
              <w:lang w:val="sr-Latn-CS"/>
            </w:rPr>
            <w:t>23</w:t>
          </w:r>
        </w:p>
      </w:tc>
      <w:tc>
        <w:tcPr>
          <w:tcW w:w="2628" w:type="dxa"/>
          <w:tcBorders>
            <w:top w:val="nil"/>
            <w:left w:val="nil"/>
            <w:bottom w:val="nil"/>
            <w:right w:val="nil"/>
          </w:tcBorders>
          <w:tcMar/>
        </w:tcPr>
        <w:p w:rsidRPr="003372D3" w:rsidR="00B467CB" w:rsidRDefault="00B467CB" w14:paraId="074F34D3" wp14:textId="77777777">
          <w:pPr>
            <w:jc w:val="right"/>
            <w:rPr>
              <w:lang w:val="sr-Latn-CS"/>
            </w:rPr>
          </w:pPr>
          <w:r w:rsidRPr="003372D3">
            <w:rPr>
              <w:lang w:val="sr-Latn-CS"/>
            </w:rPr>
            <w:t xml:space="preserve">Strana </w:t>
          </w:r>
          <w:r w:rsidRPr="003372D3">
            <w:rPr>
              <w:rStyle w:val="PageNumber"/>
              <w:lang w:val="sr-Latn-CS"/>
            </w:rPr>
            <w:fldChar w:fldCharType="begin"/>
          </w:r>
          <w:r w:rsidRPr="003372D3">
            <w:rPr>
              <w:rStyle w:val="PageNumber"/>
              <w:lang w:val="sr-Latn-CS"/>
            </w:rPr>
            <w:instrText xml:space="preserve"> PAGE </w:instrText>
          </w:r>
          <w:r w:rsidRPr="003372D3">
            <w:rPr>
              <w:rStyle w:val="PageNumber"/>
              <w:lang w:val="sr-Latn-CS"/>
            </w:rPr>
            <w:fldChar w:fldCharType="separate"/>
          </w:r>
          <w:r w:rsidR="00430750">
            <w:rPr>
              <w:rStyle w:val="PageNumber"/>
              <w:noProof/>
              <w:lang w:val="sr-Latn-CS"/>
            </w:rPr>
            <w:t>7</w:t>
          </w:r>
          <w:r w:rsidRPr="003372D3">
            <w:rPr>
              <w:rStyle w:val="PageNumber"/>
              <w:lang w:val="sr-Latn-CS"/>
            </w:rPr>
            <w:fldChar w:fldCharType="end"/>
          </w:r>
          <w:r w:rsidRPr="003372D3">
            <w:rPr>
              <w:rStyle w:val="PageNumber"/>
              <w:lang w:val="sr-Latn-CS"/>
            </w:rPr>
            <w:t xml:space="preserve"> od </w:t>
          </w:r>
          <w:r w:rsidR="00DC3524">
            <w:fldChar w:fldCharType="begin"/>
          </w:r>
          <w:r w:rsidR="00DC3524">
            <w:instrText xml:space="preserve"> NUMPAGES  \* MERGEFORMAT </w:instrText>
          </w:r>
          <w:r w:rsidR="00DC3524">
            <w:fldChar w:fldCharType="separate"/>
          </w:r>
          <w:r w:rsidRPr="00430750" w:rsidR="00430750">
            <w:rPr>
              <w:rStyle w:val="PageNumber"/>
              <w:noProof/>
              <w:lang w:val="sr-Latn-CS"/>
            </w:rPr>
            <w:t>12</w:t>
          </w:r>
          <w:r w:rsidR="00DC3524">
            <w:rPr>
              <w:rStyle w:val="PageNumber"/>
              <w:noProof/>
              <w:lang w:val="sr-Latn-CS"/>
            </w:rPr>
            <w:fldChar w:fldCharType="end"/>
          </w:r>
        </w:p>
      </w:tc>
    </w:tr>
  </w:tbl>
  <w:p xmlns:wp14="http://schemas.microsoft.com/office/word/2010/wordml" w:rsidRPr="003372D3" w:rsidR="00B467CB" w:rsidRDefault="00B467CB" w14:paraId="54CD245A" wp14:textId="77777777">
    <w:pPr>
      <w:pStyle w:val="Footer"/>
      <w:rPr>
        <w:lang w:val="sr-Latn-CS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xmlns:wp14="http://schemas.microsoft.com/office/word/2010/wordml" w:rsidR="00B467CB" w:rsidRDefault="00B467CB" w14:paraId="02F2C34E" wp14:textId="77777777">
    <w:pPr>
      <w:pStyle w:val="Footer"/>
    </w:pPr>
  </w:p>
</w:ftr>
</file>

<file path=word/footer4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442ACE4" w:rsidTr="3442ACE4" w14:paraId="31FFDCB1">
      <w:trPr>
        <w:trHeight w:val="300"/>
      </w:trPr>
      <w:tc>
        <w:tcPr>
          <w:tcW w:w="3120" w:type="dxa"/>
          <w:tcMar/>
        </w:tcPr>
        <w:p w:rsidR="3442ACE4" w:rsidP="3442ACE4" w:rsidRDefault="3442ACE4" w14:paraId="06B98B32" w14:textId="20AA8D30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442ACE4" w:rsidP="3442ACE4" w:rsidRDefault="3442ACE4" w14:paraId="174D7A2E" w14:textId="4E0E3AF0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442ACE4" w:rsidP="3442ACE4" w:rsidRDefault="3442ACE4" w14:paraId="356F4F8C" w14:textId="7DA9E9EA">
          <w:pPr>
            <w:pStyle w:val="Header"/>
            <w:bidi w:val="0"/>
            <w:ind w:right="-115"/>
            <w:jc w:val="right"/>
          </w:pPr>
        </w:p>
      </w:tc>
    </w:tr>
  </w:tbl>
  <w:p w:rsidR="3442ACE4" w:rsidP="3442ACE4" w:rsidRDefault="3442ACE4" w14:paraId="002CAFB6" w14:textId="602D3D8F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xmlns:wp14="http://schemas.microsoft.com/office/word/2010/wordml" w:rsidR="00DC3524" w:rsidRDefault="00DC3524" w14:paraId="7194DBDC" wp14:textId="77777777">
      <w:r>
        <w:separator/>
      </w:r>
    </w:p>
  </w:footnote>
  <w:footnote w:type="continuationSeparator" w:id="0">
    <w:p xmlns:wp14="http://schemas.microsoft.com/office/word/2010/wordml" w:rsidR="00DC3524" w:rsidRDefault="00DC3524" w14:paraId="769D0D3C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xmlns:wp14="http://schemas.microsoft.com/office/word/2010/wordml" w:rsidR="00B467CB" w:rsidRDefault="00B467CB" w14:paraId="0DE4B5B7" wp14:textId="77777777">
    <w:pPr>
      <w:rPr>
        <w:sz w:val="24"/>
      </w:rPr>
    </w:pPr>
  </w:p>
  <w:p xmlns:wp14="http://schemas.microsoft.com/office/word/2010/wordml" w:rsidR="00B467CB" w:rsidRDefault="00B467CB" w14:paraId="66204FF1" wp14:textId="77777777">
    <w:pPr>
      <w:pBdr>
        <w:top w:val="single" w:color="auto" w:sz="6" w:space="1"/>
      </w:pBdr>
      <w:rPr>
        <w:sz w:val="24"/>
      </w:rPr>
    </w:pPr>
  </w:p>
  <w:p w:rsidR="58FF2439" w:rsidP="58FF2439" w:rsidRDefault="58FF2439" w14:paraId="3D288D53" w14:textId="1BBC672C">
    <w:pPr>
      <w:pStyle w:val="Normal"/>
      <w:bidi w:val="0"/>
      <w:spacing w:before="0" w:beforeAutospacing="off" w:after="0" w:afterAutospacing="off"/>
      <w:ind w:left="0" w:right="0"/>
      <w:jc w:val="right"/>
    </w:pPr>
    <w:r w:rsidRPr="58FF2439" w:rsidR="58FF2439">
      <w:rPr>
        <w:rFonts w:ascii="Arial" w:hAnsi="Arial"/>
        <w:b w:val="1"/>
        <w:bCs w:val="1"/>
        <w:sz w:val="36"/>
        <w:szCs w:val="36"/>
      </w:rPr>
      <w:t>Team OUTIS</w:t>
    </w:r>
  </w:p>
  <w:p xmlns:wp14="http://schemas.microsoft.com/office/word/2010/wordml" w:rsidR="00B467CB" w:rsidRDefault="00B467CB" w14:paraId="2DBF0D7D" wp14:textId="77777777">
    <w:pPr>
      <w:pBdr>
        <w:bottom w:val="single" w:color="auto" w:sz="6" w:space="1"/>
      </w:pBdr>
      <w:jc w:val="right"/>
      <w:rPr>
        <w:sz w:val="24"/>
      </w:rPr>
    </w:pPr>
  </w:p>
  <w:p xmlns:wp14="http://schemas.microsoft.com/office/word/2010/wordml" w:rsidR="00B467CB" w:rsidRDefault="00B467CB" w14:paraId="6B62F1B3" wp14:textId="7777777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xmlns:wp14="http://schemas.microsoft.com/office/word/2010/wordml" w:rsidRPr="003372D3" w:rsidR="00B467CB" w:rsidTr="58FF2439" w14:paraId="2565E51A" wp14:textId="77777777">
      <w:tc>
        <w:tcPr>
          <w:tcW w:w="6379" w:type="dxa"/>
          <w:tcMar/>
        </w:tcPr>
        <w:p w:rsidRPr="003372D3" w:rsidR="00B467CB" w:rsidP="58FF2439" w:rsidRDefault="00B467CB" w14:paraId="79818865" wp14:textId="158BC9D4">
          <w:pPr>
            <w:pStyle w:val="Normal"/>
            <w:bidi w:val="0"/>
            <w:spacing w:before="0" w:beforeAutospacing="off" w:after="0" w:afterAutospacing="off"/>
            <w:ind w:left="0" w:right="0"/>
            <w:jc w:val="left"/>
          </w:pPr>
          <w:r w:rsidRPr="58FF2439" w:rsidR="58FF2439">
            <w:rPr>
              <w:lang w:val="sr-Latn-CS"/>
            </w:rPr>
            <w:t>OUTIS</w:t>
          </w:r>
        </w:p>
      </w:tc>
      <w:tc>
        <w:tcPr>
          <w:tcW w:w="3179" w:type="dxa"/>
          <w:tcMar/>
        </w:tcPr>
        <w:p w:rsidRPr="003372D3" w:rsidR="00B467CB" w:rsidRDefault="00B467CB" w14:paraId="06F89D34" wp14:textId="77777777">
          <w:pPr>
            <w:tabs>
              <w:tab w:val="left" w:pos="1135"/>
            </w:tabs>
            <w:spacing w:before="40"/>
            <w:ind w:right="68"/>
            <w:rPr>
              <w:lang w:val="sr-Latn-CS"/>
            </w:rPr>
          </w:pPr>
          <w:r w:rsidRPr="003372D3">
            <w:rPr>
              <w:lang w:val="sr-Latn-CS"/>
            </w:rPr>
            <w:t xml:space="preserve">  Verzija:           1.0</w:t>
          </w:r>
        </w:p>
      </w:tc>
    </w:tr>
    <w:tr xmlns:wp14="http://schemas.microsoft.com/office/word/2010/wordml" w:rsidRPr="003372D3" w:rsidR="00B467CB" w:rsidTr="58FF2439" w14:paraId="77C69BA9" wp14:textId="77777777">
      <w:tc>
        <w:tcPr>
          <w:tcW w:w="6379" w:type="dxa"/>
          <w:tcMar/>
        </w:tcPr>
        <w:p w:rsidRPr="003372D3" w:rsidR="00B467CB" w:rsidRDefault="00B467CB" w14:paraId="7150EB76" wp14:textId="77777777">
          <w:pPr>
            <w:rPr>
              <w:lang w:val="sr-Latn-CS"/>
            </w:rPr>
          </w:pPr>
          <w:r w:rsidRPr="003372D3">
            <w:rPr>
              <w:lang w:val="sr-Latn-CS"/>
            </w:rPr>
            <w:t>Vizija sistema</w:t>
          </w:r>
        </w:p>
      </w:tc>
      <w:tc>
        <w:tcPr>
          <w:tcW w:w="3179" w:type="dxa"/>
          <w:tcMar/>
        </w:tcPr>
        <w:p w:rsidRPr="003372D3" w:rsidR="00B467CB" w:rsidRDefault="00B467CB" w14:paraId="2E909852" wp14:textId="793AD403">
          <w:pPr>
            <w:rPr>
              <w:lang w:val="sr-Latn-CS"/>
            </w:rPr>
          </w:pPr>
          <w:r w:rsidRPr="58FF2439" w:rsidR="58FF2439">
            <w:rPr>
              <w:lang w:val="sr-Latn-CS"/>
            </w:rPr>
            <w:t xml:space="preserve">  Datum:  1</w:t>
          </w:r>
          <w:r w:rsidRPr="58FF2439" w:rsidR="58FF2439">
            <w:rPr>
              <w:lang w:val="sr-Latn-CS"/>
            </w:rPr>
            <w:t>9</w:t>
          </w:r>
          <w:r w:rsidRPr="58FF2439" w:rsidR="58FF2439">
            <w:rPr>
              <w:lang w:val="sr-Latn-CS"/>
            </w:rPr>
            <w:t>.03.20</w:t>
          </w:r>
          <w:r w:rsidRPr="58FF2439" w:rsidR="58FF2439">
            <w:rPr>
              <w:lang w:val="sr-Latn-CS"/>
            </w:rPr>
            <w:t>23</w:t>
          </w:r>
          <w:r w:rsidRPr="58FF2439" w:rsidR="58FF2439">
            <w:rPr>
              <w:lang w:val="sr-Latn-CS"/>
            </w:rPr>
            <w:t>. god.</w:t>
          </w:r>
        </w:p>
      </w:tc>
    </w:tr>
    <w:tr xmlns:wp14="http://schemas.microsoft.com/office/word/2010/wordml" w:rsidRPr="003372D3" w:rsidR="00B467CB" w:rsidTr="58FF2439" w14:paraId="1DCDFFF4" wp14:textId="77777777">
      <w:tc>
        <w:tcPr>
          <w:tcW w:w="9558" w:type="dxa"/>
          <w:gridSpan w:val="2"/>
          <w:tcMar/>
        </w:tcPr>
        <w:p w:rsidRPr="003372D3" w:rsidR="00B467CB" w:rsidRDefault="00B467CB" w14:paraId="43B2740A" wp14:textId="4FD9ED41">
          <w:pPr>
            <w:rPr>
              <w:lang w:val="sr-Latn-CS"/>
            </w:rPr>
          </w:pPr>
          <w:r w:rsidRPr="58FF2439" w:rsidR="58FF2439">
            <w:rPr>
              <w:lang w:val="sr-Latn-CS"/>
            </w:rPr>
            <w:t>SWE-</w:t>
          </w:r>
          <w:r w:rsidRPr="58FF2439" w:rsidR="58FF2439">
            <w:rPr>
              <w:lang w:val="sr-Latn-CS"/>
            </w:rPr>
            <w:t>Narodno Pozorište</w:t>
          </w:r>
          <w:r w:rsidRPr="58FF2439" w:rsidR="58FF2439">
            <w:rPr>
              <w:lang w:val="sr-Latn-CS"/>
            </w:rPr>
            <w:t xml:space="preserve"> Niš</w:t>
          </w:r>
          <w:r w:rsidRPr="58FF2439" w:rsidR="58FF2439">
            <w:rPr>
              <w:lang w:val="sr-Latn-CS"/>
            </w:rPr>
            <w:t>-0</w:t>
          </w:r>
          <w:r w:rsidRPr="58FF2439" w:rsidR="58FF2439">
            <w:rPr>
              <w:lang w:val="sr-Latn-CS"/>
            </w:rPr>
            <w:t>1</w:t>
          </w:r>
        </w:p>
      </w:tc>
    </w:tr>
  </w:tbl>
  <w:p xmlns:wp14="http://schemas.microsoft.com/office/word/2010/wordml" w:rsidRPr="003372D3" w:rsidR="00B467CB" w:rsidRDefault="00B467CB" w14:paraId="1231BE67" wp14:textId="77777777">
    <w:pPr>
      <w:pStyle w:val="Header"/>
      <w:rPr>
        <w:lang w:val="sr-Latn-CS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xmlns:wp14="http://schemas.microsoft.com/office/word/2010/wordml" w:rsidR="00B467CB" w:rsidRDefault="00B467CB" w14:paraId="296FEF7D" wp14:textId="7777777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xmlns:w="http://schemas.openxmlformats.org/wordprocessingml/2006/main" w:abstractNumId="21">
    <w:nsid w:val="1ebdbb6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a648a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>
    <w:nsid w:val="FFFFFFFB"/>
    <w:multiLevelType w:val="multilevel"/>
    <w:tmpl w:val="3CE8E716"/>
    <w:lvl w:ilvl="0">
      <w:start w:val="1"/>
      <w:numFmt w:val="decimal"/>
      <w:lvlText w:val="%1."/>
      <w:legacy w:legacy="1" w:legacySpace="144" w:legacyIndent="720"/>
      <w:lvlJc w:val="left"/>
      <w:pPr>
        <w:ind w:left="720" w:hanging="720"/>
      </w:pPr>
    </w:lvl>
    <w:lvl w:ilvl="1">
      <w:start w:val="1"/>
      <w:numFmt w:val="decimal"/>
      <w:lvlText w:val="%1.%2"/>
      <w:legacy w:legacy="1" w:legacySpace="144" w:legacyIndent="720"/>
      <w:lvlJc w:val="left"/>
      <w:pPr>
        <w:ind w:left="720" w:hanging="720"/>
      </w:pPr>
    </w:lvl>
    <w:lvl w:ilvl="2">
      <w:start w:val="1"/>
      <w:numFmt w:val="decimal"/>
      <w:lvlText w:val="%1.%2.%3"/>
      <w:legacy w:legacy="1" w:legacySpace="144" w:legacyIndent="720"/>
      <w:lvlJc w:val="left"/>
      <w:pPr>
        <w:ind w:left="720" w:hanging="720"/>
      </w:pPr>
    </w:lvl>
    <w:lvl w:ilvl="3">
      <w:start w:val="1"/>
      <w:numFmt w:val="decimal"/>
      <w:lvlText w:val="%1.%2.%3.%4"/>
      <w:legacy w:legacy="1" w:legacySpace="144" w:legacyIndent="720"/>
      <w:lvlJc w:val="left"/>
      <w:pPr>
        <w:ind w:left="720" w:hanging="720"/>
      </w:pPr>
    </w:lvl>
    <w:lvl w:ilvl="4">
      <w:start w:val="1"/>
      <w:numFmt w:val="decimal"/>
      <w:lvlText w:val="%1.%2.%3.%4.%5"/>
      <w:legacy w:legacy="1" w:legacySpace="144" w:legacyIndent="0"/>
      <w:lvlJc w:val="left"/>
    </w:lvl>
    <w:lvl w:ilvl="5">
      <w:start w:val="1"/>
      <w:numFmt w:val="decimal"/>
      <w:lvlText w:val="%1.%2.%3.%4.%5.%6"/>
      <w:legacy w:legacy="1" w:legacySpace="144" w:legacyIndent="0"/>
      <w:lvlJc w:val="left"/>
    </w:lvl>
    <w:lvl w:ilvl="6">
      <w:start w:val="1"/>
      <w:numFmt w:val="decimal"/>
      <w:lvlText w:val="%1.%2.%3.%4.%5.%6.%7"/>
      <w:legacy w:legacy="1" w:legacySpace="144" w:legacyIndent="0"/>
      <w:lvlJc w:val="left"/>
    </w:lvl>
    <w:lvl w:ilvl="7">
      <w:start w:val="1"/>
      <w:numFmt w:val="decimal"/>
      <w:lvlText w:val="%1.%2.%3.%4.%5.%6.%7.%8"/>
      <w:legacy w:legacy="1" w:legacySpace="144" w:legacyIndent="0"/>
      <w:lvlJc w:val="left"/>
    </w:lvl>
    <w:lvl w:ilvl="8">
      <w:start w:val="1"/>
      <w:numFmt w:val="decimal"/>
      <w:lvlText w:val="%1.%2.%3.%4.%5.%6.%7.%8.%9"/>
      <w:legacy w:legacy="1" w:legacySpace="144" w:legacyIndent="0"/>
      <w:lvlJc w:val="left"/>
    </w:lvl>
  </w:abstractNum>
  <w:abstractNum w:abstractNumId="1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>
    <w:nsid w:val="015E1E6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3">
    <w:nsid w:val="1648782D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4">
    <w:nsid w:val="18040BC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5">
    <w:nsid w:val="18D257A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1C965BB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208371BD"/>
    <w:multiLevelType w:val="singleLevel"/>
    <w:tmpl w:val="5442C4B8"/>
    <w:lvl w:ilvl="0">
      <w:start w:val="3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8">
    <w:nsid w:val="2709478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4046"/>
        </w:tabs>
        <w:ind w:left="4046" w:hanging="360"/>
      </w:pPr>
      <w:rPr>
        <w:rFonts w:hint="default" w:ascii="Symbol" w:hAnsi="Symbol"/>
      </w:rPr>
    </w:lvl>
  </w:abstractNum>
  <w:abstractNum w:abstractNumId="9">
    <w:nsid w:val="2A134E0D"/>
    <w:multiLevelType w:val="singleLevel"/>
    <w:tmpl w:val="2EA4D640"/>
    <w:lvl w:ilvl="0">
      <w:start w:val="3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0">
    <w:nsid w:val="31CD4C10"/>
    <w:multiLevelType w:val="singleLevel"/>
    <w:tmpl w:val="67942FBA"/>
    <w:lvl w:ilvl="0">
      <w:start w:val="3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>
    <w:nsid w:val="3FE325F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2">
    <w:nsid w:val="44187E8C"/>
    <w:multiLevelType w:val="hybridMultilevel"/>
    <w:tmpl w:val="15141870"/>
    <w:lvl w:ilvl="0" w:tplc="081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1" w:tplc="081A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 w:cs="Courier New"/>
      </w:rPr>
    </w:lvl>
    <w:lvl w:ilvl="2" w:tplc="081A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</w:rPr>
    </w:lvl>
    <w:lvl w:ilvl="3" w:tplc="081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</w:rPr>
    </w:lvl>
    <w:lvl w:ilvl="4" w:tplc="081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 w:cs="Courier New"/>
      </w:rPr>
    </w:lvl>
    <w:lvl w:ilvl="5" w:tplc="081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</w:rPr>
    </w:lvl>
    <w:lvl w:ilvl="6" w:tplc="081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</w:rPr>
    </w:lvl>
    <w:lvl w:ilvl="7" w:tplc="081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 w:cs="Courier New"/>
      </w:rPr>
    </w:lvl>
    <w:lvl w:ilvl="8" w:tplc="081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hint="default" w:ascii="Wingdings" w:hAnsi="Wingdings"/>
      </w:rPr>
    </w:lvl>
  </w:abstractNum>
  <w:abstractNum w:abstractNumId="13">
    <w:nsid w:val="536E6231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4">
    <w:nsid w:val="589D5412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5">
    <w:nsid w:val="5BCC62C2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6">
    <w:nsid w:val="62E94878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7">
    <w:nsid w:val="6F973B35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8">
    <w:nsid w:val="6FAD17FE"/>
    <w:multiLevelType w:val="singleLevel"/>
    <w:tmpl w:val="2CF284F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</w:abstractNum>
  <w:abstractNum w:abstractNumId="19">
    <w:nsid w:val="7AC953DF"/>
    <w:multiLevelType w:val="multilevel"/>
    <w:tmpl w:val="FFFFFFFF"/>
    <w:lvl w:ilvl="0">
      <w:start w:val="1"/>
      <w:numFmt w:val="decimal"/>
      <w:pStyle w:val="Heading1"/>
      <w:lvlText w:val="%1."/>
      <w:legacy w:legacy="1" w:legacySpace="144" w:legacyIndent="720"/>
      <w:lvlJc w:val="left"/>
      <w:pPr>
        <w:ind w:left="720" w:hanging="720"/>
      </w:pPr>
    </w:lvl>
    <w:lvl w:ilvl="1">
      <w:start w:val="1"/>
      <w:numFmt w:val="decimal"/>
      <w:pStyle w:val="Heading2"/>
      <w:lvlText w:val="%1.%2"/>
      <w:legacy w:legacy="1" w:legacySpace="144" w:legacyIndent="720"/>
      <w:lvlJc w:val="left"/>
      <w:pPr>
        <w:ind w:left="720" w:hanging="720"/>
      </w:pPr>
    </w:lvl>
    <w:lvl w:ilvl="2">
      <w:start w:val="1"/>
      <w:numFmt w:val="decimal"/>
      <w:pStyle w:val="Heading3"/>
      <w:lvlText w:val="%1.%2.%3"/>
      <w:legacy w:legacy="1" w:legacySpace="144" w:legacyIndent="720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egacy w:legacy="1" w:legacySpace="144" w:legacyIndent="720"/>
      <w:lvlJc w:val="left"/>
      <w:pPr>
        <w:ind w:left="720" w:hanging="720"/>
      </w:pPr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num w:numId="27">
    <w:abstractNumId w:val="21"/>
  </w:num>
  <w:num w:numId="26">
    <w:abstractNumId w:val="20"/>
  </w:num>
  <w:num w:numId="1">
    <w:abstractNumId w:val="0"/>
  </w:num>
  <w:num w:numId="2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hint="default" w:ascii="Symbol" w:hAnsi="Symbol"/>
        </w:rPr>
      </w:lvl>
    </w:lvlOverride>
  </w:num>
  <w:num w:numId="3">
    <w:abstractNumId w:val="15"/>
  </w:num>
  <w:num w:numId="4">
    <w:abstractNumId w:val="19"/>
  </w:num>
  <w:num w:numId="5">
    <w:abstractNumId w:val="17"/>
  </w:num>
  <w:num w:numId="6">
    <w:abstractNumId w:val="19"/>
  </w:num>
  <w:num w:numId="7">
    <w:abstractNumId w:val="10"/>
  </w:num>
  <w:num w:numId="8">
    <w:abstractNumId w:val="7"/>
  </w:num>
  <w:num w:numId="9">
    <w:abstractNumId w:val="9"/>
  </w:num>
  <w:num w:numId="10">
    <w:abstractNumId w:val="2"/>
  </w:num>
  <w:num w:numId="11">
    <w:abstractNumId w:val="6"/>
  </w:num>
  <w:num w:numId="12">
    <w:abstractNumId w:val="19"/>
  </w:num>
  <w:num w:numId="13">
    <w:abstractNumId w:val="19"/>
  </w:num>
  <w:num w:numId="14">
    <w:abstractNumId w:val="4"/>
  </w:num>
  <w:num w:numId="15">
    <w:abstractNumId w:val="8"/>
  </w:num>
  <w:num w:numId="16">
    <w:abstractNumId w:val="11"/>
  </w:num>
  <w:num w:numId="17">
    <w:abstractNumId w:val="3"/>
  </w:num>
  <w:num w:numId="18">
    <w:abstractNumId w:val="5"/>
  </w:num>
  <w:num w:numId="19">
    <w:abstractNumId w:val="14"/>
  </w:num>
  <w:num w:numId="20">
    <w:abstractNumId w:val="19"/>
  </w:num>
  <w:num w:numId="21">
    <w:abstractNumId w:val="19"/>
  </w:num>
  <w:num w:numId="22">
    <w:abstractNumId w:val="16"/>
  </w:num>
  <w:num w:numId="23">
    <w:abstractNumId w:val="18"/>
  </w:num>
  <w:num w:numId="24">
    <w:abstractNumId w:val="13"/>
  </w:num>
  <w:num w:numId="25">
    <w:abstractNumId w:val="1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5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72D3"/>
    <w:rsid w:val="000346D2"/>
    <w:rsid w:val="00063D57"/>
    <w:rsid w:val="000817C9"/>
    <w:rsid w:val="00097F43"/>
    <w:rsid w:val="001136B8"/>
    <w:rsid w:val="0013157C"/>
    <w:rsid w:val="00143087"/>
    <w:rsid w:val="00150CC1"/>
    <w:rsid w:val="00190105"/>
    <w:rsid w:val="00193CBF"/>
    <w:rsid w:val="001D0890"/>
    <w:rsid w:val="001E2780"/>
    <w:rsid w:val="001F663F"/>
    <w:rsid w:val="001F7D36"/>
    <w:rsid w:val="00206E1F"/>
    <w:rsid w:val="002160C1"/>
    <w:rsid w:val="00236198"/>
    <w:rsid w:val="00254CBE"/>
    <w:rsid w:val="00270678"/>
    <w:rsid w:val="002922C4"/>
    <w:rsid w:val="002A5E27"/>
    <w:rsid w:val="002D4980"/>
    <w:rsid w:val="002D5541"/>
    <w:rsid w:val="002F42E6"/>
    <w:rsid w:val="002F4699"/>
    <w:rsid w:val="003356F6"/>
    <w:rsid w:val="003372D3"/>
    <w:rsid w:val="00347321"/>
    <w:rsid w:val="003860D3"/>
    <w:rsid w:val="0039103B"/>
    <w:rsid w:val="00394FA1"/>
    <w:rsid w:val="003B1702"/>
    <w:rsid w:val="00410F5F"/>
    <w:rsid w:val="00430750"/>
    <w:rsid w:val="00434BD1"/>
    <w:rsid w:val="00445A8C"/>
    <w:rsid w:val="004723AE"/>
    <w:rsid w:val="00491CC1"/>
    <w:rsid w:val="00492641"/>
    <w:rsid w:val="004E6C9A"/>
    <w:rsid w:val="00500DA2"/>
    <w:rsid w:val="00545886"/>
    <w:rsid w:val="005458D3"/>
    <w:rsid w:val="005613E4"/>
    <w:rsid w:val="00571FC4"/>
    <w:rsid w:val="00597D35"/>
    <w:rsid w:val="005A3F8C"/>
    <w:rsid w:val="005B1D6B"/>
    <w:rsid w:val="005D021A"/>
    <w:rsid w:val="005D9BC0"/>
    <w:rsid w:val="005E7353"/>
    <w:rsid w:val="00631C6F"/>
    <w:rsid w:val="0063291D"/>
    <w:rsid w:val="0063574A"/>
    <w:rsid w:val="00656A33"/>
    <w:rsid w:val="006926F3"/>
    <w:rsid w:val="0069445A"/>
    <w:rsid w:val="006F37E4"/>
    <w:rsid w:val="00712834"/>
    <w:rsid w:val="00716C93"/>
    <w:rsid w:val="00732741"/>
    <w:rsid w:val="00740B9F"/>
    <w:rsid w:val="0074590A"/>
    <w:rsid w:val="007747CA"/>
    <w:rsid w:val="00797B3F"/>
    <w:rsid w:val="007C6B66"/>
    <w:rsid w:val="007F5BE8"/>
    <w:rsid w:val="0080077F"/>
    <w:rsid w:val="00804367"/>
    <w:rsid w:val="008572C2"/>
    <w:rsid w:val="00870D9D"/>
    <w:rsid w:val="008942D4"/>
    <w:rsid w:val="008C482C"/>
    <w:rsid w:val="008D40CE"/>
    <w:rsid w:val="008F5E9E"/>
    <w:rsid w:val="009029D5"/>
    <w:rsid w:val="009075F6"/>
    <w:rsid w:val="00930725"/>
    <w:rsid w:val="0094445F"/>
    <w:rsid w:val="0095579F"/>
    <w:rsid w:val="009662F3"/>
    <w:rsid w:val="00967902"/>
    <w:rsid w:val="00986EFC"/>
    <w:rsid w:val="009A291F"/>
    <w:rsid w:val="009B2233"/>
    <w:rsid w:val="009B3AA3"/>
    <w:rsid w:val="009C6A0C"/>
    <w:rsid w:val="009DF254"/>
    <w:rsid w:val="009F764A"/>
    <w:rsid w:val="00A12200"/>
    <w:rsid w:val="00A22BAC"/>
    <w:rsid w:val="00A763B7"/>
    <w:rsid w:val="00A82910"/>
    <w:rsid w:val="00AD17B6"/>
    <w:rsid w:val="00AF19B4"/>
    <w:rsid w:val="00AF6332"/>
    <w:rsid w:val="00AF6B06"/>
    <w:rsid w:val="00B2776D"/>
    <w:rsid w:val="00B467CB"/>
    <w:rsid w:val="00B46D71"/>
    <w:rsid w:val="00B70BA7"/>
    <w:rsid w:val="00B849B5"/>
    <w:rsid w:val="00BC2229"/>
    <w:rsid w:val="00BC62E9"/>
    <w:rsid w:val="00C00D14"/>
    <w:rsid w:val="00C032FC"/>
    <w:rsid w:val="00C206AF"/>
    <w:rsid w:val="00C21645"/>
    <w:rsid w:val="00C44BC7"/>
    <w:rsid w:val="00C503E4"/>
    <w:rsid w:val="00C75E24"/>
    <w:rsid w:val="00C83DEF"/>
    <w:rsid w:val="00C9046D"/>
    <w:rsid w:val="00CA58C5"/>
    <w:rsid w:val="00CA62F9"/>
    <w:rsid w:val="00CB17FD"/>
    <w:rsid w:val="00CD2710"/>
    <w:rsid w:val="00CF5315"/>
    <w:rsid w:val="00D00311"/>
    <w:rsid w:val="00D20F4E"/>
    <w:rsid w:val="00D21A8C"/>
    <w:rsid w:val="00D402FD"/>
    <w:rsid w:val="00D44844"/>
    <w:rsid w:val="00D47227"/>
    <w:rsid w:val="00D56006"/>
    <w:rsid w:val="00D62AEA"/>
    <w:rsid w:val="00D652FA"/>
    <w:rsid w:val="00D67D2B"/>
    <w:rsid w:val="00D7252F"/>
    <w:rsid w:val="00D76FDF"/>
    <w:rsid w:val="00D9662C"/>
    <w:rsid w:val="00DC3524"/>
    <w:rsid w:val="00DE518F"/>
    <w:rsid w:val="00DE61F5"/>
    <w:rsid w:val="00E0048F"/>
    <w:rsid w:val="00E061BD"/>
    <w:rsid w:val="00E465BB"/>
    <w:rsid w:val="00E469BC"/>
    <w:rsid w:val="00E5055D"/>
    <w:rsid w:val="00E604E6"/>
    <w:rsid w:val="00E934AD"/>
    <w:rsid w:val="00ECFDC7"/>
    <w:rsid w:val="00F02B6F"/>
    <w:rsid w:val="00F06298"/>
    <w:rsid w:val="00F360E9"/>
    <w:rsid w:val="00F6773B"/>
    <w:rsid w:val="00F67A76"/>
    <w:rsid w:val="00F70F8C"/>
    <w:rsid w:val="00F95225"/>
    <w:rsid w:val="00FA57D9"/>
    <w:rsid w:val="0155AC63"/>
    <w:rsid w:val="01570BB3"/>
    <w:rsid w:val="01D27A40"/>
    <w:rsid w:val="0242D621"/>
    <w:rsid w:val="026DFAB5"/>
    <w:rsid w:val="029397CC"/>
    <w:rsid w:val="03277721"/>
    <w:rsid w:val="034DA5F3"/>
    <w:rsid w:val="036ED25E"/>
    <w:rsid w:val="047BDB85"/>
    <w:rsid w:val="04B989CB"/>
    <w:rsid w:val="04C22FB6"/>
    <w:rsid w:val="058226CA"/>
    <w:rsid w:val="065E0017"/>
    <w:rsid w:val="06C057E0"/>
    <w:rsid w:val="079F16CE"/>
    <w:rsid w:val="09620E32"/>
    <w:rsid w:val="09815986"/>
    <w:rsid w:val="0A7800BC"/>
    <w:rsid w:val="0B1D29E7"/>
    <w:rsid w:val="0B2B38CF"/>
    <w:rsid w:val="0B31713A"/>
    <w:rsid w:val="0C80E532"/>
    <w:rsid w:val="0CB8FA48"/>
    <w:rsid w:val="0CD0E090"/>
    <w:rsid w:val="0CDFAB62"/>
    <w:rsid w:val="0D152CE7"/>
    <w:rsid w:val="0D893839"/>
    <w:rsid w:val="0DA34EE6"/>
    <w:rsid w:val="0DAFA17E"/>
    <w:rsid w:val="0F1A5466"/>
    <w:rsid w:val="0FF09B0A"/>
    <w:rsid w:val="1040A4A7"/>
    <w:rsid w:val="10B86660"/>
    <w:rsid w:val="11D13C75"/>
    <w:rsid w:val="1267B49D"/>
    <w:rsid w:val="12B202A6"/>
    <w:rsid w:val="14007E4D"/>
    <w:rsid w:val="159F555F"/>
    <w:rsid w:val="164B3D20"/>
    <w:rsid w:val="165C8F1B"/>
    <w:rsid w:val="1703FB82"/>
    <w:rsid w:val="17986490"/>
    <w:rsid w:val="17CFBE4C"/>
    <w:rsid w:val="18157719"/>
    <w:rsid w:val="1938B76D"/>
    <w:rsid w:val="195A2C59"/>
    <w:rsid w:val="1969B1EC"/>
    <w:rsid w:val="198755BC"/>
    <w:rsid w:val="1A96120C"/>
    <w:rsid w:val="1AA1FD1B"/>
    <w:rsid w:val="1B4423E1"/>
    <w:rsid w:val="1BC652B7"/>
    <w:rsid w:val="1D8A19DD"/>
    <w:rsid w:val="1DBF6D52"/>
    <w:rsid w:val="1E2057C4"/>
    <w:rsid w:val="1E5FB2A6"/>
    <w:rsid w:val="200F506C"/>
    <w:rsid w:val="211A9CE2"/>
    <w:rsid w:val="215BC973"/>
    <w:rsid w:val="216837F8"/>
    <w:rsid w:val="226E5F70"/>
    <w:rsid w:val="23067818"/>
    <w:rsid w:val="237EE727"/>
    <w:rsid w:val="251B6B6A"/>
    <w:rsid w:val="263734CB"/>
    <w:rsid w:val="26D3F7F0"/>
    <w:rsid w:val="2819BE3F"/>
    <w:rsid w:val="28F9F40C"/>
    <w:rsid w:val="29A5670C"/>
    <w:rsid w:val="2A3EA150"/>
    <w:rsid w:val="2A95C46D"/>
    <w:rsid w:val="2ABD26B8"/>
    <w:rsid w:val="2ADC93A4"/>
    <w:rsid w:val="2B41376D"/>
    <w:rsid w:val="2B529EE9"/>
    <w:rsid w:val="2C58F719"/>
    <w:rsid w:val="2D36494B"/>
    <w:rsid w:val="2DCD652F"/>
    <w:rsid w:val="2E233845"/>
    <w:rsid w:val="2E7685E2"/>
    <w:rsid w:val="2E99D5F3"/>
    <w:rsid w:val="2EF17031"/>
    <w:rsid w:val="2F3FE05F"/>
    <w:rsid w:val="2F693590"/>
    <w:rsid w:val="2F86CE90"/>
    <w:rsid w:val="2F9ACC0E"/>
    <w:rsid w:val="3014A890"/>
    <w:rsid w:val="304B2FAF"/>
    <w:rsid w:val="31085364"/>
    <w:rsid w:val="310B0C22"/>
    <w:rsid w:val="3122BF0D"/>
    <w:rsid w:val="31B4760F"/>
    <w:rsid w:val="3208C6C3"/>
    <w:rsid w:val="32CFE88E"/>
    <w:rsid w:val="32F76DBA"/>
    <w:rsid w:val="336C8A62"/>
    <w:rsid w:val="3383474A"/>
    <w:rsid w:val="34022074"/>
    <w:rsid w:val="3442ACE4"/>
    <w:rsid w:val="34AD75A3"/>
    <w:rsid w:val="3566A8E8"/>
    <w:rsid w:val="36DF24E3"/>
    <w:rsid w:val="37DA6FC8"/>
    <w:rsid w:val="387A3D52"/>
    <w:rsid w:val="38B3330D"/>
    <w:rsid w:val="3966AF3E"/>
    <w:rsid w:val="39955A80"/>
    <w:rsid w:val="3A0BD063"/>
    <w:rsid w:val="3A5294AC"/>
    <w:rsid w:val="3A86D81E"/>
    <w:rsid w:val="3AC38A9B"/>
    <w:rsid w:val="3B37EDD6"/>
    <w:rsid w:val="3B473B18"/>
    <w:rsid w:val="3B62BF93"/>
    <w:rsid w:val="3B94FA04"/>
    <w:rsid w:val="3C421D61"/>
    <w:rsid w:val="3D4FACC3"/>
    <w:rsid w:val="3D53E8AE"/>
    <w:rsid w:val="3ED494F8"/>
    <w:rsid w:val="3F0D9345"/>
    <w:rsid w:val="3F4B40BA"/>
    <w:rsid w:val="3F79BE23"/>
    <w:rsid w:val="3FD5F0C2"/>
    <w:rsid w:val="3FFBF0E4"/>
    <w:rsid w:val="40135D2C"/>
    <w:rsid w:val="40573CFC"/>
    <w:rsid w:val="40706559"/>
    <w:rsid w:val="40816311"/>
    <w:rsid w:val="412E5AD5"/>
    <w:rsid w:val="4171C123"/>
    <w:rsid w:val="425A1553"/>
    <w:rsid w:val="42B15EE5"/>
    <w:rsid w:val="42B22681"/>
    <w:rsid w:val="42F1B233"/>
    <w:rsid w:val="43F5E5B4"/>
    <w:rsid w:val="442C748E"/>
    <w:rsid w:val="45834C1F"/>
    <w:rsid w:val="460B0713"/>
    <w:rsid w:val="46ACAA13"/>
    <w:rsid w:val="46D64970"/>
    <w:rsid w:val="46F097BF"/>
    <w:rsid w:val="4757D286"/>
    <w:rsid w:val="482A18D3"/>
    <w:rsid w:val="486B0C06"/>
    <w:rsid w:val="48C56E6F"/>
    <w:rsid w:val="48D609BA"/>
    <w:rsid w:val="48F32D0F"/>
    <w:rsid w:val="4904035B"/>
    <w:rsid w:val="49A723A1"/>
    <w:rsid w:val="4A283881"/>
    <w:rsid w:val="4A71DA1B"/>
    <w:rsid w:val="4A8F7348"/>
    <w:rsid w:val="4AAC4936"/>
    <w:rsid w:val="4AE0CBB3"/>
    <w:rsid w:val="4B62F31C"/>
    <w:rsid w:val="4BEA24CE"/>
    <w:rsid w:val="4C299465"/>
    <w:rsid w:val="4C2B43A9"/>
    <w:rsid w:val="4C7C12D2"/>
    <w:rsid w:val="4E67F8B9"/>
    <w:rsid w:val="4E908AED"/>
    <w:rsid w:val="4F0A4FDC"/>
    <w:rsid w:val="4F224A09"/>
    <w:rsid w:val="4F4085E1"/>
    <w:rsid w:val="5003C91A"/>
    <w:rsid w:val="507EC3D6"/>
    <w:rsid w:val="519BBF75"/>
    <w:rsid w:val="521FF0F9"/>
    <w:rsid w:val="52353252"/>
    <w:rsid w:val="527826A3"/>
    <w:rsid w:val="5437B0D2"/>
    <w:rsid w:val="5566F0B1"/>
    <w:rsid w:val="5644C8FC"/>
    <w:rsid w:val="56FC239B"/>
    <w:rsid w:val="578525D5"/>
    <w:rsid w:val="57A4ACB3"/>
    <w:rsid w:val="57E0995D"/>
    <w:rsid w:val="581E44D6"/>
    <w:rsid w:val="58B898AA"/>
    <w:rsid w:val="58FF2439"/>
    <w:rsid w:val="597C69BE"/>
    <w:rsid w:val="5A833888"/>
    <w:rsid w:val="5AD6C7BD"/>
    <w:rsid w:val="5C47A5B5"/>
    <w:rsid w:val="5C526749"/>
    <w:rsid w:val="5CAA6EA2"/>
    <w:rsid w:val="5D0AAE0C"/>
    <w:rsid w:val="5D7DEA93"/>
    <w:rsid w:val="5DE37616"/>
    <w:rsid w:val="5F7F4677"/>
    <w:rsid w:val="5FEB7E78"/>
    <w:rsid w:val="602956BB"/>
    <w:rsid w:val="60B58B55"/>
    <w:rsid w:val="61073FB5"/>
    <w:rsid w:val="6197828B"/>
    <w:rsid w:val="61FC260F"/>
    <w:rsid w:val="62515BB6"/>
    <w:rsid w:val="628915DF"/>
    <w:rsid w:val="6327C4CF"/>
    <w:rsid w:val="63C09274"/>
    <w:rsid w:val="656A63FB"/>
    <w:rsid w:val="66C2E44F"/>
    <w:rsid w:val="6732EC13"/>
    <w:rsid w:val="673AD999"/>
    <w:rsid w:val="69D82687"/>
    <w:rsid w:val="6A14A604"/>
    <w:rsid w:val="6A570012"/>
    <w:rsid w:val="6A727A5B"/>
    <w:rsid w:val="6AB76372"/>
    <w:rsid w:val="6B0CEEF2"/>
    <w:rsid w:val="6B8BA07A"/>
    <w:rsid w:val="6BD401FA"/>
    <w:rsid w:val="6D89766F"/>
    <w:rsid w:val="6DD62B36"/>
    <w:rsid w:val="6DD681D9"/>
    <w:rsid w:val="6E23A3BE"/>
    <w:rsid w:val="6F2546D0"/>
    <w:rsid w:val="6F45EB7E"/>
    <w:rsid w:val="6FD1C50E"/>
    <w:rsid w:val="6FDE2A6E"/>
    <w:rsid w:val="6FE06015"/>
    <w:rsid w:val="70595B40"/>
    <w:rsid w:val="70E1BBDF"/>
    <w:rsid w:val="71059038"/>
    <w:rsid w:val="7296C785"/>
    <w:rsid w:val="72D9C042"/>
    <w:rsid w:val="73084E04"/>
    <w:rsid w:val="731800D7"/>
    <w:rsid w:val="734B788C"/>
    <w:rsid w:val="73C62ACB"/>
    <w:rsid w:val="73FB952C"/>
    <w:rsid w:val="753BAA6A"/>
    <w:rsid w:val="758DD7CC"/>
    <w:rsid w:val="75B52D02"/>
    <w:rsid w:val="764FA199"/>
    <w:rsid w:val="76948CF5"/>
    <w:rsid w:val="7750FD63"/>
    <w:rsid w:val="77B52210"/>
    <w:rsid w:val="77CC00C3"/>
    <w:rsid w:val="783A3FB1"/>
    <w:rsid w:val="785E4D68"/>
    <w:rsid w:val="78B0BFAA"/>
    <w:rsid w:val="79876038"/>
    <w:rsid w:val="798A4725"/>
    <w:rsid w:val="79B48DBE"/>
    <w:rsid w:val="7A48B9DC"/>
    <w:rsid w:val="7ABDD134"/>
    <w:rsid w:val="7DE09519"/>
    <w:rsid w:val="7E924782"/>
    <w:rsid w:val="7FD52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D0057BB"/>
  <w15:docId w15:val="{AF7DA728-8DF4-45B8-827A-19F38ECB458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0"/>
      <w:spacing w:line="240" w:lineRule="atLeast"/>
    </w:pPr>
    <w:rPr>
      <w:lang w:eastAsia="sr-Latn-CS"/>
    </w:rPr>
  </w:style>
  <w:style w:type="paragraph" w:styleId="Heading1">
    <w:name w:val="heading 1"/>
    <w:basedOn w:val="Normal"/>
    <w:next w:val="Normal"/>
    <w:qFormat/>
    <w:pPr>
      <w:keepNext/>
      <w:numPr>
        <w:numId w:val="21"/>
      </w:numPr>
      <w:spacing w:before="120" w:after="60"/>
      <w:outlineLvl w:val="0"/>
    </w:pPr>
    <w:rPr>
      <w:rFonts w:ascii="Arial" w:hAnsi="Arial" w:cs="Arial"/>
      <w:b/>
      <w:bCs/>
      <w:sz w:val="24"/>
      <w:szCs w:val="24"/>
    </w:rPr>
  </w:style>
  <w:style w:type="paragraph" w:styleId="Heading2">
    <w:name w:val="heading 2"/>
    <w:basedOn w:val="Heading1"/>
    <w:next w:val="Normal"/>
    <w:qFormat/>
    <w:rsid w:val="00DE518F"/>
    <w:pPr>
      <w:numPr>
        <w:ilvl w:val="1"/>
      </w:numPr>
      <w:outlineLvl w:val="1"/>
    </w:pPr>
    <w:rPr>
      <w:sz w:val="20"/>
      <w:szCs w:val="20"/>
    </w:rPr>
  </w:style>
  <w:style w:type="paragraph" w:styleId="Heading3">
    <w:name w:val="heading 3"/>
    <w:basedOn w:val="Heading1"/>
    <w:next w:val="Normal"/>
    <w:qFormat/>
    <w:pPr>
      <w:numPr>
        <w:ilvl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Heading4">
    <w:name w:val="heading 4"/>
    <w:basedOn w:val="Heading1"/>
    <w:next w:val="Normal"/>
    <w:qFormat/>
    <w:pPr>
      <w:numPr>
        <w:ilvl w:val="3"/>
      </w:numPr>
      <w:outlineLvl w:val="3"/>
    </w:pPr>
    <w:rPr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qFormat/>
    <w:pPr>
      <w:numPr>
        <w:ilvl w:val="4"/>
        <w:numId w:val="21"/>
      </w:numPr>
      <w:spacing w:before="240" w:after="60"/>
      <w:outlineLvl w:val="4"/>
    </w:pPr>
    <w:rPr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21"/>
      </w:numPr>
      <w:spacing w:before="240" w:after="60"/>
      <w:outlineLvl w:val="5"/>
    </w:pPr>
    <w:rPr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21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21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21"/>
      </w:numPr>
      <w:spacing w:before="240" w:after="60"/>
      <w:outlineLvl w:val="8"/>
    </w:pPr>
    <w:rPr>
      <w:b/>
      <w:bCs/>
      <w:i/>
      <w:iCs/>
      <w:sz w:val="18"/>
      <w:szCs w:val="1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itle">
    <w:name w:val="Title"/>
    <w:basedOn w:val="Normal"/>
    <w:next w:val="Normal"/>
    <w:qFormat/>
    <w:pPr>
      <w:spacing w:line="240" w:lineRule="auto"/>
      <w:jc w:val="center"/>
    </w:pPr>
    <w:rPr>
      <w:rFonts w:ascii="Arial" w:hAnsi="Arial" w:cs="Arial"/>
      <w:b/>
      <w:bCs/>
      <w:sz w:val="36"/>
      <w:szCs w:val="36"/>
    </w:rPr>
  </w:style>
  <w:style w:type="paragraph" w:styleId="Subtitle">
    <w:name w:val="Subtitle"/>
    <w:basedOn w:val="Normal"/>
    <w:qFormat/>
    <w:pPr>
      <w:spacing w:after="60"/>
      <w:jc w:val="center"/>
    </w:pPr>
    <w:rPr>
      <w:rFonts w:ascii="Arial" w:hAnsi="Arial" w:cs="Arial"/>
      <w:i/>
      <w:iCs/>
      <w:sz w:val="36"/>
      <w:szCs w:val="36"/>
      <w:lang w:val="en-AU"/>
    </w:rPr>
  </w:style>
  <w:style w:type="paragraph" w:styleId="NormalIndent">
    <w:name w:val="Normal Indent"/>
    <w:basedOn w:val="Normal"/>
    <w:pPr>
      <w:ind w:left="900" w:hanging="900"/>
    </w:pPr>
  </w:style>
  <w:style w:type="paragraph" w:styleId="TOC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TOC3">
    <w:name w:val="toc 3"/>
    <w:basedOn w:val="Normal"/>
    <w:next w:val="Normal"/>
    <w:semiHidden/>
    <w:pPr>
      <w:tabs>
        <w:tab w:val="right" w:pos="9360"/>
      </w:tabs>
      <w:ind w:left="864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2">
    <w:name w:val="Body Text 2"/>
    <w:basedOn w:val="Normal"/>
    <w:pPr>
      <w:jc w:val="center"/>
    </w:pPr>
    <w:rPr>
      <w:b/>
      <w:bCs/>
    </w:rPr>
  </w:style>
  <w:style w:type="paragraph" w:styleId="BodyText3">
    <w:name w:val="Body Text 3"/>
    <w:basedOn w:val="Normal"/>
    <w:rPr>
      <w:b/>
      <w:bCs/>
    </w:rPr>
  </w:style>
  <w:style w:type="paragraph" w:styleId="Tabletext" w:customStyle="1">
    <w:name w:val="Tabletext"/>
    <w:basedOn w:val="Normal"/>
    <w:pPr>
      <w:keepLines/>
      <w:spacing w:after="120"/>
    </w:pPr>
  </w:style>
  <w:style w:type="paragraph" w:styleId="BodyText">
    <w:name w:val="Body Text"/>
    <w:basedOn w:val="Normal"/>
    <w:pPr>
      <w:keepLines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OC4">
    <w:name w:val="toc 4"/>
    <w:basedOn w:val="Normal"/>
    <w:next w:val="Normal"/>
    <w:autoRedefine/>
    <w:semiHidden/>
    <w:pPr>
      <w:ind w:left="600"/>
    </w:pPr>
  </w:style>
  <w:style w:type="paragraph" w:styleId="TOC5">
    <w:name w:val="toc 5"/>
    <w:basedOn w:val="Normal"/>
    <w:next w:val="Normal"/>
    <w:autoRedefine/>
    <w:semiHidden/>
    <w:pPr>
      <w:ind w:left="800"/>
    </w:pPr>
  </w:style>
  <w:style w:type="paragraph" w:styleId="TOC6">
    <w:name w:val="toc 6"/>
    <w:basedOn w:val="Normal"/>
    <w:next w:val="Normal"/>
    <w:autoRedefine/>
    <w:semiHidden/>
    <w:pPr>
      <w:ind w:left="1000"/>
    </w:pPr>
  </w:style>
  <w:style w:type="paragraph" w:styleId="TOC7">
    <w:name w:val="toc 7"/>
    <w:basedOn w:val="Normal"/>
    <w:next w:val="Normal"/>
    <w:autoRedefine/>
    <w:semiHidden/>
    <w:pPr>
      <w:ind w:left="1200"/>
    </w:pPr>
  </w:style>
  <w:style w:type="paragraph" w:styleId="TOC8">
    <w:name w:val="toc 8"/>
    <w:basedOn w:val="Normal"/>
    <w:next w:val="Normal"/>
    <w:autoRedefine/>
    <w:semiHidden/>
    <w:pPr>
      <w:ind w:left="1400"/>
    </w:pPr>
  </w:style>
  <w:style w:type="paragraph" w:styleId="TOC9">
    <w:name w:val="toc 9"/>
    <w:basedOn w:val="Normal"/>
    <w:next w:val="Normal"/>
    <w:autoRedefine/>
    <w:semiHidden/>
    <w:pPr>
      <w:ind w:left="1600"/>
    </w:pPr>
  </w:style>
  <w:style w:type="paragraph" w:styleId="FootnoteText">
    <w:name w:val="footnote text"/>
    <w:basedOn w:val="Normal"/>
    <w:semiHidden/>
  </w:style>
  <w:style w:type="character" w:styleId="FootnoteReference">
    <w:name w:val="footnote reference"/>
    <w:basedOn w:val="DefaultParagraphFont"/>
    <w:semiHidden/>
    <w:rPr>
      <w:vertAlign w:val="superscript"/>
    </w:rPr>
  </w:style>
  <w:style w:type="character" w:styleId="tojvnm2t" w:customStyle="true">
    <w:uiPriority w:val="1"/>
    <w:name w:val="tojvnm2t"/>
    <w:basedOn w:val="DefaultParagraphFont"/>
    <w:rsid w:val="3442ACE4"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4741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header" Target="header2.xml" Id="rId9" /><Relationship Type="http://schemas.openxmlformats.org/officeDocument/2006/relationships/theme" Target="theme/theme1.xml" Id="rId14" /><Relationship Type="http://schemas.openxmlformats.org/officeDocument/2006/relationships/footer" Target="footer4.xml" Id="Rd1559e0126f4437e" /><Relationship Type="http://schemas.openxmlformats.org/officeDocument/2006/relationships/image" Target="/media/image.png" Id="R60864b879b364074" /><Relationship Type="http://schemas.openxmlformats.org/officeDocument/2006/relationships/image" Target="/media/image2.png" Id="Rd54665504ca44745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Alice's%20files\rational\RUP5.0.36\wordtmpl\templates\req\Vision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Vision.dot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Vision</dc:title>
  <dc:subject>C-Registration System</dc:subject>
  <dc:creator>Wylie College</dc:creator>
  <lastModifiedBy>Adriana Lilic</lastModifiedBy>
  <revision>21</revision>
  <lastPrinted>1899-12-31T23:00:00.0000000Z</lastPrinted>
  <dcterms:created xsi:type="dcterms:W3CDTF">2023-02-26T19:30:00.0000000Z</dcterms:created>
  <dcterms:modified xsi:type="dcterms:W3CDTF">2023-03-17T20:31:18.8308365Z</dcterms:modified>
</coreProperties>
</file>